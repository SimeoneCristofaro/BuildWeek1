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DAA6C6D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6E7EAD0" w14:textId="0B5934FA" w:rsidR="004B7E44" w:rsidRDefault="005F1626" w:rsidP="004B7E44">
            <w:r>
              <w:rPr>
                <w:noProof/>
                <w:lang w:val="en-US" w:bidi="it-IT"/>
              </w:rPr>
              <w:drawing>
                <wp:anchor distT="0" distB="0" distL="114300" distR="114300" simplePos="0" relativeHeight="251660288" behindDoc="0" locked="0" layoutInCell="1" allowOverlap="1" wp14:anchorId="2464121C" wp14:editId="749DDE37">
                  <wp:simplePos x="0" y="0"/>
                  <wp:positionH relativeFrom="margin">
                    <wp:posOffset>4008582</wp:posOffset>
                  </wp:positionH>
                  <wp:positionV relativeFrom="paragraph">
                    <wp:posOffset>-36682</wp:posOffset>
                  </wp:positionV>
                  <wp:extent cx="1662546" cy="1662546"/>
                  <wp:effectExtent l="0" t="0" r="0" b="0"/>
                  <wp:wrapNone/>
                  <wp:docPr id="4051161" name="Immagine 1" descr="Immagine che contiene testo, grafica, poster, Elementi grafici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1161" name="Immagine 1" descr="Immagine che contiene testo, grafica, poster, Elementi grafici&#10;&#10;Il contenuto generato dall'IA potrebbe non essere corret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546" cy="166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7E44"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96A6BF4" wp14:editId="576CA0AF">
                      <wp:extent cx="5138670" cy="150682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428109" w14:textId="5B88DDB9" w:rsidR="004B7E44" w:rsidRDefault="00CA784F" w:rsidP="004B7E44">
                                  <w:pPr>
                                    <w:pStyle w:val="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Relazione</w:t>
                                  </w:r>
                                </w:p>
                                <w:p w14:paraId="6AAA6DBB" w14:textId="220BF041" w:rsidR="004716E4" w:rsidRPr="00CA784F" w:rsidRDefault="004716E4" w:rsidP="004B7E44">
                                  <w:pPr>
                                    <w:pStyle w:val="Titol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buildweek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96A6BF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1F428109" w14:textId="5B88DDB9" w:rsidR="004B7E44" w:rsidRDefault="00CA784F" w:rsidP="004B7E44">
                            <w:pPr>
                              <w:pStyle w:val="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Relazione</w:t>
                            </w:r>
                          </w:p>
                          <w:p w14:paraId="6AAA6DBB" w14:textId="220BF041" w:rsidR="004716E4" w:rsidRPr="00CA784F" w:rsidRDefault="004716E4" w:rsidP="004B7E44">
                            <w:pPr>
                              <w:pStyle w:val="Titol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buildweek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A27FEB6" w14:textId="281D366A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FDF7CE1" wp14:editId="0E4C0788">
                      <wp:extent cx="785611" cy="0"/>
                      <wp:effectExtent l="0" t="38100" r="52705" b="3810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396BE00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B635B18" w14:textId="4532F298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9F1E978" wp14:editId="12A7DA20">
                      <wp:extent cx="5138670" cy="1223158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2231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048ABB" w14:textId="1BB0DA78" w:rsidR="004716E4" w:rsidRDefault="004716E4" w:rsidP="004B7E44">
                                  <w:pPr>
                                    <w:pStyle w:val="Sotto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 xml:space="preserve">Progetto </w:t>
                                  </w:r>
                                  <w:proofErr w:type="spellStart"/>
                                  <w:r>
                                    <w:rPr>
                                      <w:lang w:val="en-US" w:bidi="it-IT"/>
                                    </w:rPr>
                                    <w:t>Infrastruttura</w:t>
                                  </w:r>
                                  <w:proofErr w:type="spellEnd"/>
                                  <w:r>
                                    <w:rPr>
                                      <w:lang w:val="en-US" w:bidi="it-IT"/>
                                    </w:rPr>
                                    <w:t xml:space="preserve"> </w:t>
                                  </w:r>
                                </w:p>
                                <w:p w14:paraId="2DC686C8" w14:textId="2C1B94C1" w:rsidR="004716E4" w:rsidRPr="004716E4" w:rsidRDefault="004716E4" w:rsidP="004B7E44">
                                  <w:pPr>
                                    <w:pStyle w:val="Sotto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Theta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F1E978" id="Casella di testo 3" o:spid="_x0000_s1027" type="#_x0000_t202" style="width:404.6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H9GgIAADQ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" filled="f" stroked="f" strokeweight=".5pt">
                      <v:textbox>
                        <w:txbxContent>
                          <w:p w14:paraId="67048ABB" w14:textId="1BB0DA78" w:rsidR="004716E4" w:rsidRDefault="004716E4" w:rsidP="004B7E44">
                            <w:pPr>
                              <w:pStyle w:val="Sotto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 xml:space="preserve">Progetto </w:t>
                            </w:r>
                            <w:proofErr w:type="spellStart"/>
                            <w:r>
                              <w:rPr>
                                <w:lang w:val="en-US" w:bidi="it-IT"/>
                              </w:rPr>
                              <w:t>Infrastruttura</w:t>
                            </w:r>
                            <w:proofErr w:type="spellEnd"/>
                            <w:r>
                              <w:rPr>
                                <w:lang w:val="en-US" w:bidi="it-IT"/>
                              </w:rPr>
                              <w:t xml:space="preserve"> </w:t>
                            </w:r>
                          </w:p>
                          <w:p w14:paraId="2DC686C8" w14:textId="2C1B94C1" w:rsidR="004716E4" w:rsidRPr="004716E4" w:rsidRDefault="004716E4" w:rsidP="004B7E44">
                            <w:pPr>
                              <w:pStyle w:val="Sotto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Theta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5A862236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0E8118" w14:textId="1D9B7313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BB51A07" wp14:editId="58870543">
                      <wp:extent cx="2842054" cy="469557"/>
                      <wp:effectExtent l="0" t="0" r="0" b="6985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78F268" w14:textId="3BAE179C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bookmarkStart w:id="0" w:name="_Toc190879814"/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</w:p>
                                <w:p w14:paraId="2AF84FE2" w14:textId="77777777" w:rsidR="004B7E44" w:rsidRDefault="004B7E44"/>
                                <w:p w14:paraId="0BA8D154" w14:textId="131D4B40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B51A07" id="Casella di testo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3078F268" w14:textId="3BAE179C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bookmarkStart w:id="1" w:name="_Toc190879814"/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</w:p>
                          <w:p w14:paraId="2AF84FE2" w14:textId="77777777" w:rsidR="004B7E44" w:rsidRDefault="004B7E44"/>
                          <w:p w14:paraId="0BA8D154" w14:textId="131D4B40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D7B33FC" w14:textId="1E7C9F1E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79BDCB5" wp14:editId="344E9227">
                      <wp:extent cx="2524259" cy="605155"/>
                      <wp:effectExtent l="0" t="0" r="0" b="4445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76534E" w14:textId="7DF6DB1E" w:rsidR="004B7E44" w:rsidRPr="004B7E44" w:rsidRDefault="004B7E44" w:rsidP="004B7E44"/>
                                <w:p w14:paraId="0766D66B" w14:textId="77777777" w:rsidR="004B7E44" w:rsidRDefault="004B7E44"/>
                                <w:p w14:paraId="64A361FC" w14:textId="0F3C7CBF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9BDCB5" id="Casella di testo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6576534E" w14:textId="7DF6DB1E" w:rsidR="004B7E44" w:rsidRPr="004B7E44" w:rsidRDefault="004B7E44" w:rsidP="004B7E44"/>
                          <w:p w14:paraId="0766D66B" w14:textId="77777777" w:rsidR="004B7E44" w:rsidRDefault="004B7E44"/>
                          <w:p w14:paraId="64A361FC" w14:textId="0F3C7CBF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68D7ADF4" wp14:editId="3539619A">
                      <wp:extent cx="2215166" cy="605155"/>
                      <wp:effectExtent l="0" t="0" r="0" b="4445"/>
                      <wp:docPr id="10" name="Casella di tes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EA75B7" w14:textId="317135E1" w:rsidR="004B7E44" w:rsidRPr="004B7E44" w:rsidRDefault="004B7E44" w:rsidP="004B7E44"/>
                                <w:p w14:paraId="74B2A141" w14:textId="77777777" w:rsidR="004B7E44" w:rsidRDefault="004B7E44"/>
                                <w:p w14:paraId="70821712" w14:textId="03E1282A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D7ADF4" id="Casella di testo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23EA75B7" w14:textId="317135E1" w:rsidR="004B7E44" w:rsidRPr="004B7E44" w:rsidRDefault="004B7E44" w:rsidP="004B7E44"/>
                          <w:p w14:paraId="74B2A141" w14:textId="77777777" w:rsidR="004B7E44" w:rsidRDefault="004B7E44"/>
                          <w:p w14:paraId="70821712" w14:textId="03E1282A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6DB5F63" w14:textId="77777777" w:rsidR="004B7E44" w:rsidRDefault="004B7E44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7562235D" wp14:editId="50F39F7E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magine 1" descr="dettagli di edifici della città in bianco e n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-08-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D3A9697" wp14:editId="3BAFF55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5A849" id="Rettangolo 2" o:spid="_x0000_s1026" alt="rettangolo colorat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8E736C7" w14:textId="02B8EC98" w:rsidR="004B7E44" w:rsidRDefault="004B7E44">
      <w:pPr>
        <w:spacing w:after="200"/>
      </w:pPr>
      <w:r>
        <w:rPr>
          <w:lang w:bidi="it-IT"/>
        </w:rPr>
        <w:br w:type="page"/>
      </w:r>
    </w:p>
    <w:sdt>
      <w:sdtPr>
        <w:id w:val="19162782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FFFFFF" w:themeColor="background1"/>
          <w:sz w:val="28"/>
          <w:szCs w:val="22"/>
          <w:lang w:eastAsia="en-US"/>
        </w:rPr>
      </w:sdtEndPr>
      <w:sdtContent>
        <w:p w14:paraId="3E40AB06" w14:textId="1D49F3D7" w:rsidR="00701809" w:rsidRDefault="00701809">
          <w:pPr>
            <w:pStyle w:val="Titolosommario"/>
          </w:pPr>
          <w:r>
            <w:t>Sommario</w:t>
          </w:r>
        </w:p>
        <w:p w14:paraId="4AFF9F12" w14:textId="41A2C7AD" w:rsidR="00701809" w:rsidRDefault="00701809">
          <w:pPr>
            <w:pStyle w:val="Sommario1"/>
            <w:tabs>
              <w:tab w:val="right" w:leader="dot" w:pos="959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B864902" w14:textId="0D60495E" w:rsidR="00701809" w:rsidRPr="000658E8" w:rsidRDefault="00701809" w:rsidP="00730ABC">
          <w:pPr>
            <w:pStyle w:val="Sommario2"/>
            <w:rPr>
              <w:noProof/>
              <w:color w:val="auto"/>
            </w:rPr>
          </w:pPr>
          <w:hyperlink w:anchor="_Toc190879815" w:history="1">
            <w:r w:rsidRPr="000658E8">
              <w:rPr>
                <w:rStyle w:val="Collegamentoipertestuale"/>
                <w:noProof/>
                <w:color w:val="auto"/>
              </w:rPr>
              <w:t>1.</w:t>
            </w:r>
            <w:r w:rsidR="00730ABC" w:rsidRPr="000658E8">
              <w:rPr>
                <w:noProof/>
                <w:color w:val="auto"/>
              </w:rPr>
              <w:t xml:space="preserve"> </w:t>
            </w:r>
            <w:r w:rsidR="000658E8" w:rsidRPr="000658E8">
              <w:rPr>
                <w:noProof/>
                <w:color w:val="auto"/>
              </w:rPr>
              <w:t xml:space="preserve">  </w:t>
            </w:r>
            <w:r w:rsidRPr="000658E8">
              <w:rPr>
                <w:rStyle w:val="Collegamentoipertestuale"/>
                <w:noProof/>
                <w:color w:val="auto"/>
              </w:rPr>
              <w:t>S</w:t>
            </w:r>
            <w:r w:rsidR="00AD2C8F">
              <w:rPr>
                <w:rStyle w:val="Collegamentoipertestuale"/>
                <w:noProof/>
                <w:color w:val="auto"/>
              </w:rPr>
              <w:t>TRUTTURA DEL PROGETTO</w:t>
            </w:r>
            <w:r w:rsidRPr="000658E8">
              <w:rPr>
                <w:noProof/>
                <w:webHidden/>
                <w:color w:val="auto"/>
              </w:rPr>
              <w:tab/>
            </w:r>
            <w:r w:rsidRPr="000658E8">
              <w:rPr>
                <w:noProof/>
                <w:webHidden/>
                <w:color w:val="auto"/>
              </w:rPr>
              <w:fldChar w:fldCharType="begin"/>
            </w:r>
            <w:r w:rsidRPr="000658E8">
              <w:rPr>
                <w:noProof/>
                <w:webHidden/>
                <w:color w:val="auto"/>
              </w:rPr>
              <w:instrText xml:space="preserve"> PAGEREF _Toc190879815 \h </w:instrText>
            </w:r>
            <w:r w:rsidRPr="000658E8">
              <w:rPr>
                <w:noProof/>
                <w:webHidden/>
                <w:color w:val="auto"/>
              </w:rPr>
            </w:r>
            <w:r w:rsidRPr="000658E8">
              <w:rPr>
                <w:noProof/>
                <w:webHidden/>
                <w:color w:val="auto"/>
              </w:rPr>
              <w:fldChar w:fldCharType="separate"/>
            </w:r>
            <w:r w:rsidRPr="000658E8">
              <w:rPr>
                <w:noProof/>
                <w:webHidden/>
                <w:color w:val="auto"/>
              </w:rPr>
              <w:t>2</w:t>
            </w:r>
            <w:r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9ABB8E6" w14:textId="25CBC38F" w:rsidR="00701809" w:rsidRPr="000658E8" w:rsidRDefault="00701809">
          <w:pPr>
            <w:pStyle w:val="Sommario1"/>
            <w:tabs>
              <w:tab w:val="left" w:pos="480"/>
              <w:tab w:val="right" w:leader="dot" w:pos="9592"/>
            </w:tabs>
            <w:rPr>
              <w:noProof/>
              <w:color w:val="auto"/>
            </w:rPr>
          </w:pPr>
          <w:hyperlink w:anchor="_Toc190879816" w:history="1"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2.</w:t>
            </w:r>
            <w:r w:rsidRPr="000658E8">
              <w:rPr>
                <w:noProof/>
                <w:color w:val="auto"/>
              </w:rPr>
              <w:tab/>
            </w:r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G</w:t>
            </w:r>
            <w:r w:rsidR="005E45F2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LOSSARIO</w:t>
            </w:r>
            <w:r w:rsidRPr="000658E8">
              <w:rPr>
                <w:noProof/>
                <w:webHidden/>
                <w:color w:val="auto"/>
              </w:rPr>
              <w:tab/>
            </w:r>
            <w:r w:rsidRPr="000658E8">
              <w:rPr>
                <w:noProof/>
                <w:webHidden/>
                <w:color w:val="auto"/>
              </w:rPr>
              <w:fldChar w:fldCharType="begin"/>
            </w:r>
            <w:r w:rsidRPr="000658E8">
              <w:rPr>
                <w:noProof/>
                <w:webHidden/>
                <w:color w:val="auto"/>
              </w:rPr>
              <w:instrText xml:space="preserve"> PAGEREF _Toc190879816 \h </w:instrText>
            </w:r>
            <w:r w:rsidRPr="000658E8">
              <w:rPr>
                <w:noProof/>
                <w:webHidden/>
                <w:color w:val="auto"/>
              </w:rPr>
            </w:r>
            <w:r w:rsidRPr="000658E8">
              <w:rPr>
                <w:noProof/>
                <w:webHidden/>
                <w:color w:val="auto"/>
              </w:rPr>
              <w:fldChar w:fldCharType="separate"/>
            </w:r>
            <w:r w:rsidRPr="000658E8">
              <w:rPr>
                <w:noProof/>
                <w:webHidden/>
                <w:color w:val="auto"/>
              </w:rPr>
              <w:t>3</w:t>
            </w:r>
            <w:r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BE15454" w14:textId="25D1A256" w:rsidR="00701809" w:rsidRPr="000658E8" w:rsidRDefault="00701809">
          <w:pPr>
            <w:pStyle w:val="Sommario1"/>
            <w:tabs>
              <w:tab w:val="left" w:pos="480"/>
              <w:tab w:val="right" w:leader="dot" w:pos="9592"/>
            </w:tabs>
            <w:rPr>
              <w:noProof/>
              <w:color w:val="auto"/>
            </w:rPr>
          </w:pPr>
          <w:hyperlink w:anchor="_Toc190879817" w:history="1"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3.</w:t>
            </w:r>
            <w:r w:rsidRPr="000658E8">
              <w:rPr>
                <w:noProof/>
                <w:color w:val="auto"/>
              </w:rPr>
              <w:tab/>
            </w:r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SUBNETS</w:t>
            </w:r>
            <w:r w:rsidRPr="000658E8">
              <w:rPr>
                <w:noProof/>
                <w:webHidden/>
                <w:color w:val="auto"/>
              </w:rPr>
              <w:tab/>
            </w:r>
            <w:r w:rsidRPr="000658E8">
              <w:rPr>
                <w:noProof/>
                <w:webHidden/>
                <w:color w:val="auto"/>
              </w:rPr>
              <w:fldChar w:fldCharType="begin"/>
            </w:r>
            <w:r w:rsidRPr="000658E8">
              <w:rPr>
                <w:noProof/>
                <w:webHidden/>
                <w:color w:val="auto"/>
              </w:rPr>
              <w:instrText xml:space="preserve"> PAGEREF _Toc190879817 \h </w:instrText>
            </w:r>
            <w:r w:rsidRPr="000658E8">
              <w:rPr>
                <w:noProof/>
                <w:webHidden/>
                <w:color w:val="auto"/>
              </w:rPr>
            </w:r>
            <w:r w:rsidRPr="000658E8">
              <w:rPr>
                <w:noProof/>
                <w:webHidden/>
                <w:color w:val="auto"/>
              </w:rPr>
              <w:fldChar w:fldCharType="separate"/>
            </w:r>
            <w:r w:rsidRPr="000658E8">
              <w:rPr>
                <w:noProof/>
                <w:webHidden/>
                <w:color w:val="auto"/>
              </w:rPr>
              <w:t>4</w:t>
            </w:r>
            <w:r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E6CEF43" w14:textId="2D32D053" w:rsidR="00701809" w:rsidRPr="000658E8" w:rsidRDefault="00701809">
          <w:pPr>
            <w:pStyle w:val="Sommario1"/>
            <w:tabs>
              <w:tab w:val="left" w:pos="480"/>
              <w:tab w:val="right" w:leader="dot" w:pos="9592"/>
            </w:tabs>
            <w:rPr>
              <w:noProof/>
              <w:color w:val="auto"/>
            </w:rPr>
          </w:pPr>
          <w:hyperlink w:anchor="_Toc190879818" w:history="1"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4.</w:t>
            </w:r>
            <w:r w:rsidRPr="000658E8">
              <w:rPr>
                <w:noProof/>
                <w:color w:val="auto"/>
              </w:rPr>
              <w:tab/>
            </w:r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FIREWALL</w:t>
            </w:r>
            <w:r w:rsidRPr="000658E8">
              <w:rPr>
                <w:noProof/>
                <w:webHidden/>
                <w:color w:val="auto"/>
              </w:rPr>
              <w:tab/>
            </w:r>
            <w:r w:rsidRPr="000658E8">
              <w:rPr>
                <w:noProof/>
                <w:webHidden/>
                <w:color w:val="auto"/>
              </w:rPr>
              <w:fldChar w:fldCharType="begin"/>
            </w:r>
            <w:r w:rsidRPr="000658E8">
              <w:rPr>
                <w:noProof/>
                <w:webHidden/>
                <w:color w:val="auto"/>
              </w:rPr>
              <w:instrText xml:space="preserve"> PAGEREF _Toc190879818 \h </w:instrText>
            </w:r>
            <w:r w:rsidRPr="000658E8">
              <w:rPr>
                <w:noProof/>
                <w:webHidden/>
                <w:color w:val="auto"/>
              </w:rPr>
            </w:r>
            <w:r w:rsidRPr="000658E8">
              <w:rPr>
                <w:noProof/>
                <w:webHidden/>
                <w:color w:val="auto"/>
              </w:rPr>
              <w:fldChar w:fldCharType="separate"/>
            </w:r>
            <w:r w:rsidRPr="000658E8">
              <w:rPr>
                <w:noProof/>
                <w:webHidden/>
                <w:color w:val="auto"/>
              </w:rPr>
              <w:t>4</w:t>
            </w:r>
            <w:r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423A186" w14:textId="18890281" w:rsidR="00701809" w:rsidRPr="000658E8" w:rsidRDefault="00AB7198" w:rsidP="00730ABC">
          <w:pPr>
            <w:pStyle w:val="Sommario2"/>
            <w:rPr>
              <w:noProof/>
              <w:color w:val="auto"/>
            </w:rPr>
          </w:pPr>
          <w:r>
            <w:rPr>
              <w:rStyle w:val="Collegamentoipertestuale"/>
              <w:noProof/>
              <w:color w:val="auto"/>
            </w:rPr>
            <w:t xml:space="preserve">   </w:t>
          </w:r>
          <w:hyperlink w:anchor="_Toc190879819" w:history="1"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4.1.</w:t>
            </w:r>
            <w:r w:rsidR="00701809" w:rsidRPr="000658E8">
              <w:rPr>
                <w:noProof/>
                <w:color w:val="auto"/>
              </w:rPr>
              <w:tab/>
            </w:r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Configurazione Porte GigabitEthernet</w:t>
            </w:r>
            <w:r w:rsidR="00701809" w:rsidRPr="000658E8">
              <w:rPr>
                <w:noProof/>
                <w:webHidden/>
                <w:color w:val="auto"/>
              </w:rPr>
              <w:tab/>
            </w:r>
            <w:r w:rsidR="00701809" w:rsidRPr="000658E8">
              <w:rPr>
                <w:noProof/>
                <w:webHidden/>
                <w:color w:val="auto"/>
              </w:rPr>
              <w:fldChar w:fldCharType="begin"/>
            </w:r>
            <w:r w:rsidR="00701809" w:rsidRPr="000658E8">
              <w:rPr>
                <w:noProof/>
                <w:webHidden/>
                <w:color w:val="auto"/>
              </w:rPr>
              <w:instrText xml:space="preserve"> PAGEREF _Toc190879819 \h </w:instrText>
            </w:r>
            <w:r w:rsidR="00701809" w:rsidRPr="000658E8">
              <w:rPr>
                <w:noProof/>
                <w:webHidden/>
                <w:color w:val="auto"/>
              </w:rPr>
            </w:r>
            <w:r w:rsidR="00701809" w:rsidRPr="000658E8">
              <w:rPr>
                <w:noProof/>
                <w:webHidden/>
                <w:color w:val="auto"/>
              </w:rPr>
              <w:fldChar w:fldCharType="separate"/>
            </w:r>
            <w:r w:rsidR="00701809" w:rsidRPr="000658E8">
              <w:rPr>
                <w:noProof/>
                <w:webHidden/>
                <w:color w:val="auto"/>
              </w:rPr>
              <w:t>4</w:t>
            </w:r>
            <w:r w:rsidR="00701809"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5F876C1" w14:textId="4242120E" w:rsidR="00701809" w:rsidRPr="000658E8" w:rsidRDefault="000658E8" w:rsidP="00730ABC">
          <w:pPr>
            <w:pStyle w:val="Sommario2"/>
            <w:rPr>
              <w:noProof/>
              <w:color w:val="auto"/>
            </w:rPr>
          </w:pPr>
          <w:r w:rsidRPr="000658E8">
            <w:rPr>
              <w:rStyle w:val="Collegamentoipertestuale"/>
              <w:noProof/>
              <w:color w:val="auto"/>
            </w:rPr>
            <w:t xml:space="preserve">   </w:t>
          </w:r>
          <w:hyperlink w:anchor="_Toc190879820" w:history="1"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4.2.</w:t>
            </w:r>
            <w:r w:rsidR="00701809" w:rsidRPr="000658E8">
              <w:rPr>
                <w:noProof/>
                <w:color w:val="auto"/>
              </w:rPr>
              <w:tab/>
            </w:r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Creazione Alias</w:t>
            </w:r>
            <w:r w:rsidR="00701809" w:rsidRPr="000658E8">
              <w:rPr>
                <w:noProof/>
                <w:webHidden/>
                <w:color w:val="auto"/>
              </w:rPr>
              <w:tab/>
            </w:r>
            <w:r w:rsidR="00701809" w:rsidRPr="000658E8">
              <w:rPr>
                <w:noProof/>
                <w:webHidden/>
                <w:color w:val="auto"/>
              </w:rPr>
              <w:fldChar w:fldCharType="begin"/>
            </w:r>
            <w:r w:rsidR="00701809" w:rsidRPr="000658E8">
              <w:rPr>
                <w:noProof/>
                <w:webHidden/>
                <w:color w:val="auto"/>
              </w:rPr>
              <w:instrText xml:space="preserve"> PAGEREF _Toc190879820 \h </w:instrText>
            </w:r>
            <w:r w:rsidR="00701809" w:rsidRPr="000658E8">
              <w:rPr>
                <w:noProof/>
                <w:webHidden/>
                <w:color w:val="auto"/>
              </w:rPr>
            </w:r>
            <w:r w:rsidR="00701809" w:rsidRPr="000658E8">
              <w:rPr>
                <w:noProof/>
                <w:webHidden/>
                <w:color w:val="auto"/>
              </w:rPr>
              <w:fldChar w:fldCharType="separate"/>
            </w:r>
            <w:r w:rsidR="00701809" w:rsidRPr="000658E8">
              <w:rPr>
                <w:noProof/>
                <w:webHidden/>
                <w:color w:val="auto"/>
              </w:rPr>
              <w:t>5</w:t>
            </w:r>
            <w:r w:rsidR="00701809"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7F0CB97" w14:textId="047A68F9" w:rsidR="00701809" w:rsidRPr="000658E8" w:rsidRDefault="000658E8" w:rsidP="00730ABC">
          <w:pPr>
            <w:pStyle w:val="Sommario2"/>
            <w:rPr>
              <w:noProof/>
              <w:color w:val="auto"/>
            </w:rPr>
          </w:pPr>
          <w:r w:rsidRPr="000658E8">
            <w:rPr>
              <w:rStyle w:val="Collegamentoipertestuale"/>
              <w:noProof/>
              <w:color w:val="auto"/>
            </w:rPr>
            <w:t xml:space="preserve">   </w:t>
          </w:r>
          <w:hyperlink w:anchor="_Toc190879821" w:history="1"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4.3.</w:t>
            </w:r>
            <w:r w:rsidR="00701809" w:rsidRPr="000658E8">
              <w:rPr>
                <w:noProof/>
                <w:color w:val="auto"/>
              </w:rPr>
              <w:tab/>
            </w:r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Aggiunta Regole pfSense</w:t>
            </w:r>
            <w:r w:rsidR="00701809" w:rsidRPr="000658E8">
              <w:rPr>
                <w:noProof/>
                <w:webHidden/>
                <w:color w:val="auto"/>
              </w:rPr>
              <w:tab/>
            </w:r>
            <w:r w:rsidR="00701809" w:rsidRPr="000658E8">
              <w:rPr>
                <w:noProof/>
                <w:webHidden/>
                <w:color w:val="auto"/>
              </w:rPr>
              <w:fldChar w:fldCharType="begin"/>
            </w:r>
            <w:r w:rsidR="00701809" w:rsidRPr="000658E8">
              <w:rPr>
                <w:noProof/>
                <w:webHidden/>
                <w:color w:val="auto"/>
              </w:rPr>
              <w:instrText xml:space="preserve"> PAGEREF _Toc190879821 \h </w:instrText>
            </w:r>
            <w:r w:rsidR="00701809" w:rsidRPr="000658E8">
              <w:rPr>
                <w:noProof/>
                <w:webHidden/>
                <w:color w:val="auto"/>
              </w:rPr>
            </w:r>
            <w:r w:rsidR="00701809" w:rsidRPr="000658E8">
              <w:rPr>
                <w:noProof/>
                <w:webHidden/>
                <w:color w:val="auto"/>
              </w:rPr>
              <w:fldChar w:fldCharType="separate"/>
            </w:r>
            <w:r w:rsidR="00701809" w:rsidRPr="000658E8">
              <w:rPr>
                <w:noProof/>
                <w:webHidden/>
                <w:color w:val="auto"/>
              </w:rPr>
              <w:t>5</w:t>
            </w:r>
            <w:r w:rsidR="00701809"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BBF34E6" w14:textId="788339FD" w:rsidR="00701809" w:rsidRPr="000658E8" w:rsidRDefault="00701809">
          <w:pPr>
            <w:pStyle w:val="Sommario1"/>
            <w:tabs>
              <w:tab w:val="left" w:pos="480"/>
              <w:tab w:val="right" w:leader="dot" w:pos="9592"/>
            </w:tabs>
            <w:rPr>
              <w:noProof/>
              <w:color w:val="auto"/>
            </w:rPr>
          </w:pPr>
          <w:hyperlink w:anchor="_Toc190879822" w:history="1"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5.</w:t>
            </w:r>
            <w:r w:rsidRPr="000658E8">
              <w:rPr>
                <w:noProof/>
                <w:color w:val="auto"/>
              </w:rPr>
              <w:tab/>
            </w:r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ANALISI DVWA</w:t>
            </w:r>
            <w:r w:rsidRPr="000658E8">
              <w:rPr>
                <w:noProof/>
                <w:webHidden/>
                <w:color w:val="auto"/>
              </w:rPr>
              <w:tab/>
            </w:r>
            <w:r w:rsidRPr="000658E8">
              <w:rPr>
                <w:noProof/>
                <w:webHidden/>
                <w:color w:val="auto"/>
              </w:rPr>
              <w:fldChar w:fldCharType="begin"/>
            </w:r>
            <w:r w:rsidRPr="000658E8">
              <w:rPr>
                <w:noProof/>
                <w:webHidden/>
                <w:color w:val="auto"/>
              </w:rPr>
              <w:instrText xml:space="preserve"> PAGEREF _Toc190879822 \h </w:instrText>
            </w:r>
            <w:r w:rsidRPr="000658E8">
              <w:rPr>
                <w:noProof/>
                <w:webHidden/>
                <w:color w:val="auto"/>
              </w:rPr>
            </w:r>
            <w:r w:rsidRPr="000658E8">
              <w:rPr>
                <w:noProof/>
                <w:webHidden/>
                <w:color w:val="auto"/>
              </w:rPr>
              <w:fldChar w:fldCharType="separate"/>
            </w:r>
            <w:r w:rsidRPr="000658E8">
              <w:rPr>
                <w:noProof/>
                <w:webHidden/>
                <w:color w:val="auto"/>
              </w:rPr>
              <w:t>8</w:t>
            </w:r>
            <w:r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15D3B9E" w14:textId="0CE64986" w:rsidR="00701809" w:rsidRPr="000658E8" w:rsidRDefault="000658E8" w:rsidP="00730ABC">
          <w:pPr>
            <w:pStyle w:val="Sommario2"/>
            <w:rPr>
              <w:noProof/>
              <w:color w:val="auto"/>
            </w:rPr>
          </w:pPr>
          <w:r w:rsidRPr="000658E8">
            <w:rPr>
              <w:rStyle w:val="Collegamentoipertestuale"/>
              <w:noProof/>
              <w:color w:val="auto"/>
            </w:rPr>
            <w:t xml:space="preserve">   </w:t>
          </w:r>
          <w:hyperlink w:anchor="_Toc190879823" w:history="1"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5.1.</w:t>
            </w:r>
            <w:r w:rsidR="00701809" w:rsidRPr="000658E8">
              <w:rPr>
                <w:noProof/>
                <w:color w:val="auto"/>
              </w:rPr>
              <w:tab/>
            </w:r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Enumerazione Porte Aperte</w:t>
            </w:r>
            <w:r w:rsidR="00701809" w:rsidRPr="000658E8">
              <w:rPr>
                <w:noProof/>
                <w:webHidden/>
                <w:color w:val="auto"/>
              </w:rPr>
              <w:tab/>
            </w:r>
            <w:r w:rsidR="00701809" w:rsidRPr="000658E8">
              <w:rPr>
                <w:noProof/>
                <w:webHidden/>
                <w:color w:val="auto"/>
              </w:rPr>
              <w:fldChar w:fldCharType="begin"/>
            </w:r>
            <w:r w:rsidR="00701809" w:rsidRPr="000658E8">
              <w:rPr>
                <w:noProof/>
                <w:webHidden/>
                <w:color w:val="auto"/>
              </w:rPr>
              <w:instrText xml:space="preserve"> PAGEREF _Toc190879823 \h </w:instrText>
            </w:r>
            <w:r w:rsidR="00701809" w:rsidRPr="000658E8">
              <w:rPr>
                <w:noProof/>
                <w:webHidden/>
                <w:color w:val="auto"/>
              </w:rPr>
            </w:r>
            <w:r w:rsidR="00701809" w:rsidRPr="000658E8">
              <w:rPr>
                <w:noProof/>
                <w:webHidden/>
                <w:color w:val="auto"/>
              </w:rPr>
              <w:fldChar w:fldCharType="separate"/>
            </w:r>
            <w:r w:rsidR="00701809" w:rsidRPr="000658E8">
              <w:rPr>
                <w:noProof/>
                <w:webHidden/>
                <w:color w:val="auto"/>
              </w:rPr>
              <w:t>8</w:t>
            </w:r>
            <w:r w:rsidR="00701809"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0C4CAA0" w14:textId="681DD34E" w:rsidR="00701809" w:rsidRPr="000658E8" w:rsidRDefault="000658E8" w:rsidP="00730ABC">
          <w:pPr>
            <w:pStyle w:val="Sommario2"/>
            <w:rPr>
              <w:noProof/>
              <w:color w:val="auto"/>
            </w:rPr>
          </w:pPr>
          <w:r w:rsidRPr="000658E8">
            <w:rPr>
              <w:rStyle w:val="Collegamentoipertestuale"/>
              <w:noProof/>
              <w:color w:val="auto"/>
            </w:rPr>
            <w:t xml:space="preserve">   </w:t>
          </w:r>
          <w:hyperlink w:anchor="_Toc190879824" w:history="1"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5.2.</w:t>
            </w:r>
            <w:r w:rsidR="00701809" w:rsidRPr="000658E8">
              <w:rPr>
                <w:noProof/>
                <w:color w:val="auto"/>
              </w:rPr>
              <w:tab/>
            </w:r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Analisi Metodi http</w:t>
            </w:r>
            <w:r w:rsidR="00701809" w:rsidRPr="000658E8">
              <w:rPr>
                <w:noProof/>
                <w:webHidden/>
                <w:color w:val="auto"/>
              </w:rPr>
              <w:tab/>
            </w:r>
            <w:r w:rsidR="00701809" w:rsidRPr="000658E8">
              <w:rPr>
                <w:noProof/>
                <w:webHidden/>
                <w:color w:val="auto"/>
              </w:rPr>
              <w:fldChar w:fldCharType="begin"/>
            </w:r>
            <w:r w:rsidR="00701809" w:rsidRPr="000658E8">
              <w:rPr>
                <w:noProof/>
                <w:webHidden/>
                <w:color w:val="auto"/>
              </w:rPr>
              <w:instrText xml:space="preserve"> PAGEREF _Toc190879824 \h </w:instrText>
            </w:r>
            <w:r w:rsidR="00701809" w:rsidRPr="000658E8">
              <w:rPr>
                <w:noProof/>
                <w:webHidden/>
                <w:color w:val="auto"/>
              </w:rPr>
            </w:r>
            <w:r w:rsidR="00701809" w:rsidRPr="000658E8">
              <w:rPr>
                <w:noProof/>
                <w:webHidden/>
                <w:color w:val="auto"/>
              </w:rPr>
              <w:fldChar w:fldCharType="separate"/>
            </w:r>
            <w:r w:rsidR="00701809" w:rsidRPr="000658E8">
              <w:rPr>
                <w:noProof/>
                <w:webHidden/>
                <w:color w:val="auto"/>
              </w:rPr>
              <w:t>9</w:t>
            </w:r>
            <w:r w:rsidR="00701809"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C777D47" w14:textId="77777777" w:rsidR="007A4652" w:rsidRDefault="00701809" w:rsidP="007A465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4704595A" w14:textId="3B3FDFBF" w:rsidR="007A4652" w:rsidRPr="007A4652" w:rsidRDefault="00701809" w:rsidP="007A4652"/>
      </w:sdtContent>
    </w:sdt>
    <w:bookmarkStart w:id="2" w:name="_Toc190879815" w:displacedByCustomXml="prev"/>
    <w:p w14:paraId="233C73A0" w14:textId="1AC9B3D3" w:rsidR="002060F8" w:rsidRPr="007A4652" w:rsidRDefault="00205BE2" w:rsidP="007A4652">
      <w:pPr>
        <w:pStyle w:val="Titolo2"/>
        <w:numPr>
          <w:ilvl w:val="0"/>
          <w:numId w:val="2"/>
        </w:numPr>
        <w:spacing w:after="50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337E7012" wp14:editId="01093899">
            <wp:simplePos x="0" y="0"/>
            <wp:positionH relativeFrom="margin">
              <wp:align>left</wp:align>
            </wp:positionH>
            <wp:positionV relativeFrom="paragraph">
              <wp:posOffset>472753</wp:posOffset>
            </wp:positionV>
            <wp:extent cx="6087110" cy="4817745"/>
            <wp:effectExtent l="0" t="0" r="8890" b="1905"/>
            <wp:wrapTopAndBottom/>
            <wp:docPr id="210524711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1652" w:rsidRPr="007A4652">
        <w:rPr>
          <w:sz w:val="40"/>
          <w:szCs w:val="40"/>
        </w:rPr>
        <w:t>S</w:t>
      </w:r>
      <w:bookmarkEnd w:id="2"/>
      <w:r w:rsidR="00AD2C8F" w:rsidRPr="007A4652">
        <w:rPr>
          <w:sz w:val="40"/>
          <w:szCs w:val="40"/>
        </w:rPr>
        <w:t>TRUTTURA DEL PROGETTO</w:t>
      </w:r>
    </w:p>
    <w:p w14:paraId="605008B2" w14:textId="3A24A54C" w:rsidR="00E94B5F" w:rsidRDefault="007A3D50" w:rsidP="004B7E44">
      <w:pPr>
        <w:rPr>
          <w:color w:val="auto"/>
          <w:sz w:val="22"/>
        </w:rPr>
      </w:pPr>
      <w:r>
        <w:rPr>
          <w:color w:val="auto"/>
          <w:sz w:val="22"/>
        </w:rPr>
        <w:t xml:space="preserve">L’infrastruttura di rete della società Theta è stata </w:t>
      </w:r>
      <w:r w:rsidR="003445B0">
        <w:rPr>
          <w:color w:val="auto"/>
          <w:sz w:val="22"/>
        </w:rPr>
        <w:t xml:space="preserve">divisa in </w:t>
      </w:r>
      <w:r w:rsidR="002B6323">
        <w:rPr>
          <w:color w:val="auto"/>
          <w:sz w:val="22"/>
        </w:rPr>
        <w:t>quattro</w:t>
      </w:r>
      <w:r w:rsidR="003445B0">
        <w:rPr>
          <w:color w:val="auto"/>
          <w:sz w:val="22"/>
        </w:rPr>
        <w:t xml:space="preserve"> zone</w:t>
      </w:r>
      <w:r w:rsidR="002E1F4A">
        <w:rPr>
          <w:color w:val="auto"/>
          <w:sz w:val="22"/>
        </w:rPr>
        <w:t>:</w:t>
      </w:r>
    </w:p>
    <w:p w14:paraId="328126C4" w14:textId="6FB857BD" w:rsidR="00462F9B" w:rsidRDefault="002E1F4A" w:rsidP="002E1F4A">
      <w:pPr>
        <w:pStyle w:val="Paragrafoelenco"/>
        <w:numPr>
          <w:ilvl w:val="0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Z</w:t>
      </w:r>
      <w:r w:rsidR="00684ADB">
        <w:rPr>
          <w:color w:val="auto"/>
          <w:sz w:val="22"/>
        </w:rPr>
        <w:t xml:space="preserve">ONA INTERNA: </w:t>
      </w:r>
      <w:r w:rsidR="00C94965">
        <w:rPr>
          <w:color w:val="auto"/>
          <w:sz w:val="22"/>
        </w:rPr>
        <w:t>raggruppa gli uffici dell’azienda Theta</w:t>
      </w:r>
      <w:r w:rsidR="005B0884">
        <w:rPr>
          <w:color w:val="auto"/>
          <w:sz w:val="22"/>
        </w:rPr>
        <w:t xml:space="preserve"> che sono </w:t>
      </w:r>
      <w:r w:rsidR="00841E18">
        <w:rPr>
          <w:color w:val="auto"/>
          <w:sz w:val="22"/>
        </w:rPr>
        <w:t xml:space="preserve">disposti su sei piani. </w:t>
      </w:r>
    </w:p>
    <w:p w14:paraId="355A0858" w14:textId="2286304C" w:rsidR="001E0060" w:rsidRDefault="00462F9B" w:rsidP="00462F9B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La</w:t>
      </w:r>
      <w:r w:rsidR="001E0060">
        <w:rPr>
          <w:color w:val="auto"/>
          <w:sz w:val="22"/>
        </w:rPr>
        <w:t xml:space="preserve"> struttura della zona è a stella estesa per semplicità di implementazion</w:t>
      </w:r>
      <w:r w:rsidR="00961FCA">
        <w:rPr>
          <w:color w:val="auto"/>
          <w:sz w:val="22"/>
        </w:rPr>
        <w:t>e e facilità di una possibile futura espansione.</w:t>
      </w:r>
      <w:r>
        <w:rPr>
          <w:color w:val="auto"/>
          <w:sz w:val="22"/>
        </w:rPr>
        <w:t xml:space="preserve"> </w:t>
      </w:r>
    </w:p>
    <w:p w14:paraId="2580D902" w14:textId="0DFBFCCA" w:rsidR="001E0060" w:rsidRDefault="001E0060" w:rsidP="00462F9B">
      <w:pPr>
        <w:pStyle w:val="Paragrafoelenco"/>
        <w:rPr>
          <w:color w:val="auto"/>
          <w:sz w:val="22"/>
        </w:rPr>
      </w:pPr>
    </w:p>
    <w:p w14:paraId="29BA29E2" w14:textId="14E5F918" w:rsidR="002E1F4A" w:rsidRDefault="00841E18" w:rsidP="006124B7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Ogni piano è composto da</w:t>
      </w:r>
      <w:r w:rsidR="006124B7">
        <w:rPr>
          <w:color w:val="auto"/>
          <w:sz w:val="22"/>
        </w:rPr>
        <w:t>:</w:t>
      </w:r>
    </w:p>
    <w:p w14:paraId="0A4B1AD4" w14:textId="59F00468" w:rsidR="006124B7" w:rsidRDefault="006124B7" w:rsidP="006124B7">
      <w:pPr>
        <w:pStyle w:val="Paragrafoelenco"/>
        <w:numPr>
          <w:ilvl w:val="1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20 personal computer</w:t>
      </w:r>
    </w:p>
    <w:p w14:paraId="742D95F3" w14:textId="0D4ABA50" w:rsidR="00E076ED" w:rsidRDefault="006124B7" w:rsidP="004B7E44">
      <w:pPr>
        <w:pStyle w:val="Paragrafoelenco"/>
        <w:numPr>
          <w:ilvl w:val="1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1 switch</w:t>
      </w:r>
      <w:r w:rsidR="00ED04B7">
        <w:rPr>
          <w:color w:val="auto"/>
          <w:sz w:val="22"/>
        </w:rPr>
        <w:t xml:space="preserve"> 24p</w:t>
      </w:r>
    </w:p>
    <w:p w14:paraId="71D81587" w14:textId="20C1518B" w:rsidR="00963B24" w:rsidRDefault="00ED04B7" w:rsidP="00963B24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Messi in collegamento da un centro stella costituito da un router con </w:t>
      </w:r>
      <w:proofErr w:type="gramStart"/>
      <w:r w:rsidR="00F477D8">
        <w:rPr>
          <w:color w:val="auto"/>
          <w:sz w:val="22"/>
        </w:rPr>
        <w:t>8</w:t>
      </w:r>
      <w:proofErr w:type="gramEnd"/>
      <w:r w:rsidR="00510231">
        <w:rPr>
          <w:color w:val="auto"/>
          <w:sz w:val="22"/>
        </w:rPr>
        <w:t xml:space="preserve"> porte </w:t>
      </w:r>
      <w:proofErr w:type="spellStart"/>
      <w:r w:rsidR="00510231">
        <w:rPr>
          <w:color w:val="auto"/>
          <w:sz w:val="22"/>
        </w:rPr>
        <w:t>Gigabit</w:t>
      </w:r>
      <w:r w:rsidR="00E624CB">
        <w:rPr>
          <w:color w:val="auto"/>
          <w:sz w:val="22"/>
        </w:rPr>
        <w:t>E</w:t>
      </w:r>
      <w:r w:rsidR="00510231">
        <w:rPr>
          <w:color w:val="auto"/>
          <w:sz w:val="22"/>
        </w:rPr>
        <w:t>thernet</w:t>
      </w:r>
      <w:proofErr w:type="spellEnd"/>
      <w:r w:rsidR="00510231">
        <w:rPr>
          <w:color w:val="auto"/>
          <w:sz w:val="22"/>
        </w:rPr>
        <w:t>.</w:t>
      </w:r>
    </w:p>
    <w:p w14:paraId="0BAAC774" w14:textId="77777777" w:rsidR="00F81D67" w:rsidRDefault="00F81D67" w:rsidP="00963B24">
      <w:pPr>
        <w:pStyle w:val="Paragrafoelenco"/>
        <w:rPr>
          <w:color w:val="auto"/>
          <w:sz w:val="22"/>
        </w:rPr>
      </w:pPr>
    </w:p>
    <w:p w14:paraId="1F484070" w14:textId="1B668EAB" w:rsidR="00F95CE6" w:rsidRDefault="00F81D67" w:rsidP="00963B24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Come sistema di archiviazione </w:t>
      </w:r>
      <w:r w:rsidR="00827EE9">
        <w:rPr>
          <w:color w:val="auto"/>
          <w:sz w:val="22"/>
        </w:rPr>
        <w:t xml:space="preserve">aziendale è stato predisposto un NAS accessibile da tutti i </w:t>
      </w:r>
      <w:r w:rsidR="00F97310">
        <w:rPr>
          <w:color w:val="auto"/>
          <w:sz w:val="22"/>
        </w:rPr>
        <w:t>c</w:t>
      </w:r>
      <w:r w:rsidR="00827EE9">
        <w:rPr>
          <w:color w:val="auto"/>
          <w:sz w:val="22"/>
        </w:rPr>
        <w:t>lient della rete interna.</w:t>
      </w:r>
    </w:p>
    <w:p w14:paraId="7FEB7DBB" w14:textId="77777777" w:rsidR="00F95CE6" w:rsidRDefault="00F95CE6" w:rsidP="00963B24">
      <w:pPr>
        <w:pStyle w:val="Paragrafoelenco"/>
        <w:rPr>
          <w:color w:val="auto"/>
          <w:sz w:val="22"/>
        </w:rPr>
      </w:pPr>
    </w:p>
    <w:p w14:paraId="35BF5DC7" w14:textId="4DEC6EF0" w:rsidR="00F95CE6" w:rsidRDefault="0033263C" w:rsidP="00EE0C52">
      <w:pPr>
        <w:pStyle w:val="Paragrafoelenco"/>
        <w:rPr>
          <w:b/>
          <w:bCs/>
          <w:color w:val="FF0000"/>
          <w:sz w:val="22"/>
          <w:u w:val="single"/>
        </w:rPr>
      </w:pPr>
      <w:r>
        <w:rPr>
          <w:color w:val="auto"/>
          <w:sz w:val="22"/>
        </w:rPr>
        <w:t>All’interno del NAS è in</w:t>
      </w:r>
      <w:r w:rsidR="008F409F">
        <w:rPr>
          <w:color w:val="auto"/>
          <w:sz w:val="22"/>
        </w:rPr>
        <w:t xml:space="preserve"> esecuzione un HIDS che invia messaggi di </w:t>
      </w:r>
      <w:proofErr w:type="spellStart"/>
      <w:r w:rsidR="008F409F">
        <w:rPr>
          <w:color w:val="auto"/>
          <w:sz w:val="22"/>
        </w:rPr>
        <w:t>allert</w:t>
      </w:r>
      <w:proofErr w:type="spellEnd"/>
      <w:r w:rsidR="008F409F">
        <w:rPr>
          <w:color w:val="auto"/>
          <w:sz w:val="22"/>
        </w:rPr>
        <w:t xml:space="preserve"> nel caso riscontrasse accessi/operazioni </w:t>
      </w:r>
      <w:r w:rsidR="00EE0C52">
        <w:rPr>
          <w:color w:val="auto"/>
          <w:sz w:val="22"/>
        </w:rPr>
        <w:t>sui file non consuete.</w:t>
      </w:r>
    </w:p>
    <w:p w14:paraId="29D30FC1" w14:textId="77777777" w:rsidR="00F95CE6" w:rsidRDefault="00F95CE6" w:rsidP="00963B24">
      <w:pPr>
        <w:pStyle w:val="Paragrafoelenco"/>
        <w:rPr>
          <w:b/>
          <w:bCs/>
          <w:color w:val="FF0000"/>
          <w:sz w:val="22"/>
          <w:u w:val="single"/>
        </w:rPr>
      </w:pPr>
    </w:p>
    <w:p w14:paraId="3790D184" w14:textId="3297F725" w:rsidR="002403EF" w:rsidRPr="002403EF" w:rsidRDefault="002E041E" w:rsidP="002403EF">
      <w:pPr>
        <w:pStyle w:val="Paragrafoelenco"/>
        <w:numPr>
          <w:ilvl w:val="0"/>
          <w:numId w:val="1"/>
        </w:numPr>
        <w:rPr>
          <w:b/>
          <w:bCs/>
          <w:color w:val="auto"/>
          <w:sz w:val="22"/>
          <w:u w:val="single"/>
        </w:rPr>
      </w:pPr>
      <w:r>
        <w:rPr>
          <w:color w:val="auto"/>
          <w:sz w:val="22"/>
        </w:rPr>
        <w:t xml:space="preserve">DMZ: </w:t>
      </w:r>
      <w:r w:rsidR="008D30D4">
        <w:rPr>
          <w:color w:val="auto"/>
          <w:sz w:val="22"/>
        </w:rPr>
        <w:t xml:space="preserve">zona </w:t>
      </w:r>
      <w:r w:rsidR="00B063EF">
        <w:rPr>
          <w:color w:val="auto"/>
          <w:sz w:val="22"/>
        </w:rPr>
        <w:t>a cui è permesso l’accesso dall’esterno della rete aziendale.</w:t>
      </w:r>
      <w:r w:rsidR="00E75E2D">
        <w:rPr>
          <w:color w:val="auto"/>
          <w:sz w:val="22"/>
        </w:rPr>
        <w:t xml:space="preserve"> I dispositivi presenti non possono </w:t>
      </w:r>
      <w:r w:rsidR="002403EF">
        <w:rPr>
          <w:color w:val="auto"/>
          <w:sz w:val="22"/>
        </w:rPr>
        <w:t>contattare la rete interna.</w:t>
      </w:r>
    </w:p>
    <w:p w14:paraId="71D212A8" w14:textId="77777777" w:rsidR="00145B92" w:rsidRDefault="00145B92" w:rsidP="002403EF">
      <w:pPr>
        <w:pStyle w:val="Paragrafoelenco"/>
        <w:rPr>
          <w:color w:val="auto"/>
          <w:sz w:val="22"/>
        </w:rPr>
      </w:pPr>
    </w:p>
    <w:p w14:paraId="5E1A2B37" w14:textId="2D38A9AD" w:rsidR="002403EF" w:rsidRDefault="002403EF" w:rsidP="002403EF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Composta da:</w:t>
      </w:r>
    </w:p>
    <w:p w14:paraId="57ECE4BC" w14:textId="42BF9BC3" w:rsidR="00DD4298" w:rsidRDefault="00632AAF" w:rsidP="00DD4298">
      <w:pPr>
        <w:pStyle w:val="Paragrafoelenco"/>
        <w:numPr>
          <w:ilvl w:val="1"/>
          <w:numId w:val="1"/>
        </w:numPr>
        <w:rPr>
          <w:color w:val="auto"/>
          <w:sz w:val="22"/>
          <w:lang w:val="en-US"/>
        </w:rPr>
      </w:pPr>
      <w:r w:rsidRPr="008F763D">
        <w:rPr>
          <w:color w:val="auto"/>
          <w:sz w:val="22"/>
          <w:lang w:val="en-US"/>
        </w:rPr>
        <w:t xml:space="preserve">Server Web: </w:t>
      </w:r>
      <w:r w:rsidR="000B5259" w:rsidRPr="008F763D">
        <w:rPr>
          <w:color w:val="auto"/>
          <w:sz w:val="22"/>
          <w:lang w:val="en-US"/>
        </w:rPr>
        <w:t>DVWA di Metasploitable</w:t>
      </w:r>
      <w:r w:rsidR="008F763D" w:rsidRPr="008F763D">
        <w:rPr>
          <w:color w:val="auto"/>
          <w:sz w:val="22"/>
          <w:lang w:val="en-US"/>
        </w:rPr>
        <w:t>.</w:t>
      </w:r>
    </w:p>
    <w:p w14:paraId="3CF7EAFE" w14:textId="77777777" w:rsidR="00F95CF3" w:rsidRPr="00F95CF3" w:rsidRDefault="00F95CF3" w:rsidP="00F95CF3">
      <w:pPr>
        <w:pStyle w:val="Paragrafoelenco"/>
        <w:ind w:left="1440"/>
        <w:rPr>
          <w:color w:val="auto"/>
          <w:sz w:val="22"/>
          <w:lang w:val="en-US"/>
        </w:rPr>
      </w:pPr>
    </w:p>
    <w:p w14:paraId="25182ACB" w14:textId="2CD8AE7A" w:rsidR="0085723D" w:rsidRDefault="002B6323" w:rsidP="0085723D">
      <w:pPr>
        <w:pStyle w:val="Paragrafoelenco"/>
        <w:numPr>
          <w:ilvl w:val="0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ZONA ESTERNA</w:t>
      </w:r>
      <w:r w:rsidR="00DD4298">
        <w:rPr>
          <w:color w:val="auto"/>
          <w:sz w:val="22"/>
        </w:rPr>
        <w:t>:</w:t>
      </w:r>
      <w:r w:rsidR="0085723D">
        <w:rPr>
          <w:color w:val="auto"/>
          <w:sz w:val="22"/>
        </w:rPr>
        <w:t xml:space="preserve"> raffigurata </w:t>
      </w:r>
      <w:r w:rsidR="003D7F11">
        <w:rPr>
          <w:color w:val="auto"/>
          <w:sz w:val="22"/>
        </w:rPr>
        <w:t xml:space="preserve">per completezza </w:t>
      </w:r>
      <w:r w:rsidR="0085723D">
        <w:rPr>
          <w:color w:val="auto"/>
          <w:sz w:val="22"/>
        </w:rPr>
        <w:t xml:space="preserve">ma non gestita </w:t>
      </w:r>
      <w:r w:rsidR="003D7F11">
        <w:rPr>
          <w:color w:val="auto"/>
          <w:sz w:val="22"/>
        </w:rPr>
        <w:t>dalla Fal</w:t>
      </w:r>
      <w:r w:rsidR="00204195">
        <w:rPr>
          <w:color w:val="auto"/>
          <w:sz w:val="22"/>
        </w:rPr>
        <w:t>c</w:t>
      </w:r>
      <w:r w:rsidR="003D7F11">
        <w:rPr>
          <w:color w:val="auto"/>
          <w:sz w:val="22"/>
        </w:rPr>
        <w:t xml:space="preserve">onLock. </w:t>
      </w:r>
      <w:r w:rsidR="00472FA7">
        <w:rPr>
          <w:color w:val="auto"/>
          <w:sz w:val="22"/>
        </w:rPr>
        <w:t>Rete pubblica che permette l’accesso alla WAN.</w:t>
      </w:r>
    </w:p>
    <w:p w14:paraId="0CDF6852" w14:textId="1384017B" w:rsidR="007E6D26" w:rsidRDefault="002B6323" w:rsidP="0085723D">
      <w:pPr>
        <w:pStyle w:val="Paragrafoelenco"/>
        <w:numPr>
          <w:ilvl w:val="0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ZONA CENTRALE:</w:t>
      </w:r>
      <w:r w:rsidR="00204921">
        <w:rPr>
          <w:color w:val="auto"/>
          <w:sz w:val="22"/>
        </w:rPr>
        <w:t xml:space="preserve"> </w:t>
      </w:r>
      <w:r w:rsidR="00DF606F">
        <w:rPr>
          <w:color w:val="auto"/>
          <w:sz w:val="22"/>
        </w:rPr>
        <w:t xml:space="preserve">Assolve </w:t>
      </w:r>
      <w:r w:rsidR="007E6D26">
        <w:rPr>
          <w:color w:val="auto"/>
          <w:sz w:val="22"/>
        </w:rPr>
        <w:t>i</w:t>
      </w:r>
      <w:r w:rsidR="00DF606F">
        <w:rPr>
          <w:color w:val="auto"/>
          <w:sz w:val="22"/>
        </w:rPr>
        <w:t xml:space="preserve"> compit</w:t>
      </w:r>
      <w:r w:rsidR="003522F2">
        <w:rPr>
          <w:color w:val="auto"/>
          <w:sz w:val="22"/>
        </w:rPr>
        <w:t>i</w:t>
      </w:r>
      <w:r w:rsidR="00DF606F">
        <w:rPr>
          <w:color w:val="auto"/>
          <w:sz w:val="22"/>
        </w:rPr>
        <w:t xml:space="preserve"> di</w:t>
      </w:r>
    </w:p>
    <w:p w14:paraId="1DA1991C" w14:textId="63E128CB" w:rsidR="003522F2" w:rsidRDefault="006F5822" w:rsidP="003522F2">
      <w:pPr>
        <w:pStyle w:val="Paragrafoelenco"/>
        <w:numPr>
          <w:ilvl w:val="1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Collegamento tra le diverse zone che compongono l’infrastruttura</w:t>
      </w:r>
    </w:p>
    <w:p w14:paraId="538071E2" w14:textId="039867EF" w:rsidR="002B6323" w:rsidRDefault="0091400E" w:rsidP="007E6D26">
      <w:pPr>
        <w:pStyle w:val="Paragrafoelenco"/>
        <w:numPr>
          <w:ilvl w:val="1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Filtraggio del</w:t>
      </w:r>
      <w:r w:rsidR="00DF606F">
        <w:rPr>
          <w:color w:val="auto"/>
          <w:sz w:val="22"/>
        </w:rPr>
        <w:t xml:space="preserve"> traffico </w:t>
      </w:r>
      <w:r>
        <w:rPr>
          <w:color w:val="auto"/>
          <w:sz w:val="22"/>
        </w:rPr>
        <w:t>tramite la presenza di un Firewall</w:t>
      </w:r>
    </w:p>
    <w:p w14:paraId="02E11458" w14:textId="77777777" w:rsidR="00885776" w:rsidRDefault="00FD02BD" w:rsidP="007E6D26">
      <w:pPr>
        <w:pStyle w:val="Paragrafoelenco"/>
        <w:numPr>
          <w:ilvl w:val="1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Monitoraggio del traffico mediante l’implementazione di</w:t>
      </w:r>
      <w:r w:rsidR="00885776">
        <w:rPr>
          <w:color w:val="auto"/>
          <w:sz w:val="22"/>
        </w:rPr>
        <w:t>:</w:t>
      </w:r>
    </w:p>
    <w:p w14:paraId="6176D273" w14:textId="4974D389" w:rsidR="0091400E" w:rsidRDefault="00BC0E28" w:rsidP="00885776">
      <w:pPr>
        <w:pStyle w:val="Paragrafoelenco"/>
        <w:numPr>
          <w:ilvl w:val="2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I</w:t>
      </w:r>
      <w:r w:rsidR="00515957">
        <w:rPr>
          <w:color w:val="auto"/>
          <w:sz w:val="22"/>
        </w:rPr>
        <w:t>D</w:t>
      </w:r>
      <w:r>
        <w:rPr>
          <w:color w:val="auto"/>
          <w:sz w:val="22"/>
        </w:rPr>
        <w:t>S</w:t>
      </w:r>
      <w:r w:rsidR="00885776">
        <w:rPr>
          <w:color w:val="auto"/>
          <w:sz w:val="22"/>
        </w:rPr>
        <w:t xml:space="preserve"> all’interno della DMZ</w:t>
      </w:r>
      <w:r w:rsidR="00F261A4">
        <w:rPr>
          <w:color w:val="auto"/>
          <w:sz w:val="22"/>
        </w:rPr>
        <w:t xml:space="preserve"> per ricevere avvisi in caso di </w:t>
      </w:r>
      <w:r w:rsidR="002D7F66">
        <w:rPr>
          <w:color w:val="auto"/>
          <w:sz w:val="22"/>
        </w:rPr>
        <w:t xml:space="preserve">attività malevola o </w:t>
      </w:r>
      <w:r w:rsidR="00216B44">
        <w:rPr>
          <w:color w:val="auto"/>
          <w:sz w:val="22"/>
        </w:rPr>
        <w:t>di violazione di policy</w:t>
      </w:r>
      <w:r w:rsidR="00432B60">
        <w:rPr>
          <w:color w:val="auto"/>
          <w:sz w:val="22"/>
        </w:rPr>
        <w:t>.</w:t>
      </w:r>
    </w:p>
    <w:p w14:paraId="6252BBBB" w14:textId="24021B4C" w:rsidR="00216B44" w:rsidRDefault="00216B44" w:rsidP="00885776">
      <w:pPr>
        <w:pStyle w:val="Paragrafoelenco"/>
        <w:numPr>
          <w:ilvl w:val="2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 xml:space="preserve">IPS posto tra il firewall </w:t>
      </w:r>
      <w:r w:rsidR="00E32C98">
        <w:rPr>
          <w:color w:val="auto"/>
          <w:sz w:val="22"/>
        </w:rPr>
        <w:t>e la rete intern</w:t>
      </w:r>
      <w:r w:rsidR="00341A4C">
        <w:rPr>
          <w:color w:val="auto"/>
          <w:sz w:val="22"/>
        </w:rPr>
        <w:t>a</w:t>
      </w:r>
      <w:r w:rsidR="00B934B5">
        <w:rPr>
          <w:color w:val="auto"/>
          <w:sz w:val="22"/>
        </w:rPr>
        <w:t xml:space="preserve"> per intervenire prontamente in caso di una breccia nel</w:t>
      </w:r>
      <w:r w:rsidR="00AF5AA5">
        <w:rPr>
          <w:color w:val="auto"/>
          <w:sz w:val="22"/>
        </w:rPr>
        <w:t>la rete interna.</w:t>
      </w:r>
    </w:p>
    <w:p w14:paraId="017FACC2" w14:textId="77777777" w:rsidR="00AF5AA5" w:rsidRDefault="00AF5AA5" w:rsidP="00AF5AA5">
      <w:pPr>
        <w:rPr>
          <w:color w:val="auto"/>
          <w:sz w:val="22"/>
        </w:rPr>
      </w:pPr>
    </w:p>
    <w:p w14:paraId="2871DCE0" w14:textId="3CE50DEE" w:rsidR="00AF5AA5" w:rsidRDefault="009731AD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3" w:name="_Toc190879816"/>
      <w:r w:rsidRPr="009731AD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G</w:t>
      </w:r>
      <w:bookmarkEnd w:id="3"/>
      <w:r w:rsidR="008926E5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LOSSARIO</w:t>
      </w:r>
    </w:p>
    <w:p w14:paraId="5BE9054F" w14:textId="77777777" w:rsidR="009731AD" w:rsidRDefault="009731AD" w:rsidP="00322869">
      <w:pPr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</w:p>
    <w:p w14:paraId="76A0E910" w14:textId="6A027DE9" w:rsidR="003D0496" w:rsidRPr="009C6A84" w:rsidRDefault="003D0496" w:rsidP="009C6A84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>DMZ</w:t>
      </w:r>
      <w:r w:rsidR="00641202">
        <w:rPr>
          <w:rFonts w:eastAsia="Arial" w:cstheme="minorHAnsi"/>
          <w:bCs/>
          <w:color w:val="auto"/>
          <w:sz w:val="22"/>
          <w:lang w:eastAsia="it-IT"/>
        </w:rPr>
        <w:t xml:space="preserve"> – </w:t>
      </w:r>
      <w:proofErr w:type="spellStart"/>
      <w:r w:rsidR="00641202">
        <w:rPr>
          <w:rFonts w:eastAsia="Arial" w:cstheme="minorHAnsi"/>
          <w:bCs/>
          <w:color w:val="auto"/>
          <w:sz w:val="22"/>
          <w:lang w:eastAsia="it-IT"/>
        </w:rPr>
        <w:t>Demilitarized</w:t>
      </w:r>
      <w:proofErr w:type="spellEnd"/>
      <w:r w:rsidR="00641202">
        <w:rPr>
          <w:rFonts w:eastAsia="Arial" w:cstheme="minorHAnsi"/>
          <w:bCs/>
          <w:color w:val="auto"/>
          <w:sz w:val="22"/>
          <w:lang w:eastAsia="it-IT"/>
        </w:rPr>
        <w:t xml:space="preserve"> Zone</w:t>
      </w:r>
    </w:p>
    <w:p w14:paraId="47B7EB99" w14:textId="08B4B7DF" w:rsidR="009C6A84" w:rsidRDefault="00641202" w:rsidP="00641202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641202">
        <w:rPr>
          <w:rFonts w:eastAsia="Arial" w:cstheme="minorHAnsi"/>
          <w:bCs/>
          <w:color w:val="auto"/>
          <w:sz w:val="22"/>
          <w:lang w:eastAsia="it-IT"/>
        </w:rPr>
        <w:t>sottorete fisica o logica che contiene ed espone dei servizi ad una rete esterna non ritenuta sicura, come ad esempio Internet. Lo scopo di una DMZ è di proteggere la rete LAN di un'organizzazione.</w:t>
      </w:r>
    </w:p>
    <w:p w14:paraId="4FBE683A" w14:textId="77777777" w:rsidR="009C6A84" w:rsidRPr="009C6A84" w:rsidRDefault="009C6A84" w:rsidP="009C6A84">
      <w:pPr>
        <w:ind w:firstLine="720"/>
        <w:rPr>
          <w:rFonts w:eastAsia="Arial" w:cstheme="minorHAnsi"/>
          <w:bCs/>
          <w:color w:val="auto"/>
          <w:sz w:val="22"/>
          <w:lang w:eastAsia="it-IT"/>
        </w:rPr>
      </w:pPr>
    </w:p>
    <w:p w14:paraId="7AE95754" w14:textId="5097C8E3" w:rsidR="00625CEE" w:rsidRDefault="003D0496" w:rsidP="009C6A84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IDS </w:t>
      </w:r>
      <w:r w:rsidR="008648B0"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proofErr w:type="spellStart"/>
      <w:r w:rsidR="008648B0">
        <w:rPr>
          <w:rFonts w:eastAsia="Arial" w:cstheme="minorHAnsi"/>
          <w:bCs/>
          <w:color w:val="auto"/>
          <w:sz w:val="22"/>
          <w:lang w:eastAsia="it-IT"/>
        </w:rPr>
        <w:t>I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ntrusion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proofErr w:type="spellStart"/>
      <w:r w:rsidR="008648B0">
        <w:rPr>
          <w:rFonts w:eastAsia="Arial" w:cstheme="minorHAnsi"/>
          <w:bCs/>
          <w:color w:val="auto"/>
          <w:sz w:val="22"/>
          <w:lang w:eastAsia="it-IT"/>
        </w:rPr>
        <w:t>D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etection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 w:rsidR="008648B0">
        <w:rPr>
          <w:rFonts w:eastAsia="Arial" w:cstheme="minorHAnsi"/>
          <w:bCs/>
          <w:color w:val="auto"/>
          <w:sz w:val="22"/>
          <w:lang w:eastAsia="it-IT"/>
        </w:rPr>
        <w:t>S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ystem</w:t>
      </w:r>
    </w:p>
    <w:p w14:paraId="50D75C6E" w14:textId="1BFE767E" w:rsidR="00E624CB" w:rsidRPr="00E624CB" w:rsidRDefault="00625CEE" w:rsidP="00E624CB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  <w:r w:rsidRPr="00625CEE">
        <w:rPr>
          <w:rFonts w:eastAsia="Arial" w:cstheme="minorHAnsi"/>
          <w:bCs/>
          <w:color w:val="auto"/>
          <w:sz w:val="22"/>
          <w:lang w:eastAsia="it-IT"/>
        </w:rPr>
        <w:t>dispositivo software o hardware utilizzato per identificare accessi non autorizzati ai computer o alle reti locali.</w:t>
      </w:r>
    </w:p>
    <w:p w14:paraId="6CB58DC8" w14:textId="77777777" w:rsidR="00625CEE" w:rsidRPr="009C6A84" w:rsidRDefault="00625CEE" w:rsidP="00625CE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1CC0B164" w14:textId="77777777" w:rsidR="00873089" w:rsidRDefault="003D0496" w:rsidP="00684518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IPS </w:t>
      </w:r>
      <w:r w:rsidR="008648B0" w:rsidRPr="00873089"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proofErr w:type="spellStart"/>
      <w:r w:rsidR="008648B0" w:rsidRPr="00873089">
        <w:rPr>
          <w:rFonts w:eastAsia="Arial" w:cstheme="minorHAnsi"/>
          <w:bCs/>
          <w:color w:val="auto"/>
          <w:sz w:val="22"/>
          <w:lang w:eastAsia="it-IT"/>
        </w:rPr>
        <w:t>I</w:t>
      </w:r>
      <w:r w:rsidRPr="00873089">
        <w:rPr>
          <w:rFonts w:eastAsia="Arial" w:cstheme="minorHAnsi"/>
          <w:bCs/>
          <w:color w:val="auto"/>
          <w:sz w:val="22"/>
          <w:lang w:eastAsia="it-IT"/>
        </w:rPr>
        <w:t>ntrusion</w:t>
      </w:r>
      <w:proofErr w:type="spellEnd"/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proofErr w:type="spellStart"/>
      <w:r w:rsidR="008648B0" w:rsidRPr="00873089">
        <w:rPr>
          <w:rFonts w:eastAsia="Arial" w:cstheme="minorHAnsi"/>
          <w:bCs/>
          <w:color w:val="auto"/>
          <w:sz w:val="22"/>
          <w:lang w:eastAsia="it-IT"/>
        </w:rPr>
        <w:t>P</w:t>
      </w:r>
      <w:r w:rsidRPr="00873089">
        <w:rPr>
          <w:rFonts w:eastAsia="Arial" w:cstheme="minorHAnsi"/>
          <w:bCs/>
          <w:color w:val="auto"/>
          <w:sz w:val="22"/>
          <w:lang w:eastAsia="it-IT"/>
        </w:rPr>
        <w:t>revention</w:t>
      </w:r>
      <w:proofErr w:type="spellEnd"/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 w:rsidR="008648B0" w:rsidRPr="00873089">
        <w:rPr>
          <w:rFonts w:eastAsia="Arial" w:cstheme="minorHAnsi"/>
          <w:bCs/>
          <w:color w:val="auto"/>
          <w:sz w:val="22"/>
          <w:lang w:eastAsia="it-IT"/>
        </w:rPr>
        <w:t>S</w:t>
      </w:r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ystem </w:t>
      </w:r>
    </w:p>
    <w:p w14:paraId="2330F77F" w14:textId="372E07B0" w:rsidR="00BF387E" w:rsidRDefault="00873089" w:rsidP="00873089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873089">
        <w:rPr>
          <w:rFonts w:eastAsia="Arial" w:cstheme="minorHAnsi"/>
          <w:bCs/>
          <w:color w:val="auto"/>
          <w:sz w:val="22"/>
          <w:lang w:eastAsia="it-IT"/>
        </w:rPr>
        <w:t>componenti software attivi sviluppati per incrementare la sicurezza informatica di un sistema informatico, individuando, registrando le informazioni relative e tentando di segnalare e bloccare le attività dannose</w:t>
      </w:r>
      <w:r w:rsidR="00BF387E">
        <w:rPr>
          <w:rFonts w:eastAsia="Arial" w:cstheme="minorHAnsi"/>
          <w:bCs/>
          <w:color w:val="auto"/>
          <w:sz w:val="22"/>
          <w:lang w:eastAsia="it-IT"/>
        </w:rPr>
        <w:t>.</w:t>
      </w:r>
    </w:p>
    <w:p w14:paraId="3EE31C15" w14:textId="77777777" w:rsidR="00BF387E" w:rsidRDefault="00BF387E" w:rsidP="00873089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3FFE2C1D" w14:textId="77777777" w:rsidR="009D7C9B" w:rsidRDefault="009D7C9B" w:rsidP="00873089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1522C4FC" w14:textId="77777777" w:rsidR="00525D69" w:rsidRDefault="00425148" w:rsidP="00BF387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WAN</w:t>
      </w:r>
      <w:r w:rsidR="003D0496" w:rsidRPr="00BF387E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 w:rsidR="00525D69">
        <w:rPr>
          <w:rFonts w:eastAsia="Arial" w:cstheme="minorHAnsi"/>
          <w:bCs/>
          <w:color w:val="auto"/>
          <w:sz w:val="22"/>
          <w:lang w:eastAsia="it-IT"/>
        </w:rPr>
        <w:t>–</w:t>
      </w:r>
      <w:r w:rsidR="00BF387E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 w:rsidR="00525D69">
        <w:rPr>
          <w:rFonts w:eastAsia="Arial" w:cstheme="minorHAnsi"/>
          <w:bCs/>
          <w:color w:val="auto"/>
          <w:sz w:val="22"/>
          <w:lang w:eastAsia="it-IT"/>
        </w:rPr>
        <w:t>Wide Area Network</w:t>
      </w:r>
    </w:p>
    <w:p w14:paraId="3EC6F2C6" w14:textId="3ABFA294" w:rsidR="003D0496" w:rsidRPr="00BF387E" w:rsidRDefault="0081746A" w:rsidP="00525D69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rete</w:t>
      </w:r>
      <w:r w:rsidR="00F659B9">
        <w:rPr>
          <w:rFonts w:eastAsia="Arial" w:cstheme="minorHAnsi"/>
          <w:bCs/>
          <w:color w:val="auto"/>
          <w:sz w:val="22"/>
          <w:lang w:eastAsia="it-IT"/>
        </w:rPr>
        <w:t xml:space="preserve"> di telecomunicazioni che si estende su una grande area geografica con lo scopo di mettere in comunicazione</w:t>
      </w:r>
      <w:r w:rsidR="00A706C8">
        <w:rPr>
          <w:rFonts w:eastAsia="Arial" w:cstheme="minorHAnsi"/>
          <w:bCs/>
          <w:color w:val="auto"/>
          <w:sz w:val="22"/>
          <w:lang w:eastAsia="it-IT"/>
        </w:rPr>
        <w:t xml:space="preserve"> altre reti di computer. La più grande rete WAN mai realizzata, a cui </w:t>
      </w:r>
      <w:r w:rsidR="00764F9E">
        <w:rPr>
          <w:rFonts w:eastAsia="Arial" w:cstheme="minorHAnsi"/>
          <w:bCs/>
          <w:color w:val="auto"/>
          <w:sz w:val="22"/>
          <w:lang w:eastAsia="it-IT"/>
        </w:rPr>
        <w:t>si fa riferimento, è Internet.</w:t>
      </w:r>
    </w:p>
    <w:p w14:paraId="53127020" w14:textId="77777777" w:rsidR="00873089" w:rsidRPr="00873089" w:rsidRDefault="00873089" w:rsidP="00873089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05F25B63" w14:textId="77777777" w:rsidR="00764F9E" w:rsidRDefault="003D0496" w:rsidP="00FB6920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DHCP </w:t>
      </w:r>
      <w:r w:rsidR="00764F9E">
        <w:rPr>
          <w:rFonts w:eastAsia="Arial" w:cstheme="minorHAnsi"/>
          <w:bCs/>
          <w:color w:val="auto"/>
          <w:sz w:val="22"/>
          <w:lang w:eastAsia="it-IT"/>
        </w:rPr>
        <w:t>- D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ynamic </w:t>
      </w:r>
      <w:r w:rsidR="00764F9E">
        <w:rPr>
          <w:rFonts w:eastAsia="Arial" w:cstheme="minorHAnsi"/>
          <w:bCs/>
          <w:color w:val="auto"/>
          <w:sz w:val="22"/>
          <w:lang w:eastAsia="it-IT"/>
        </w:rPr>
        <w:t>H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ost </w:t>
      </w:r>
      <w:proofErr w:type="spellStart"/>
      <w:r w:rsidR="00764F9E">
        <w:rPr>
          <w:rFonts w:eastAsia="Arial" w:cstheme="minorHAnsi"/>
          <w:bCs/>
          <w:color w:val="auto"/>
          <w:sz w:val="22"/>
          <w:lang w:eastAsia="it-IT"/>
        </w:rPr>
        <w:t>C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>onfiguration</w:t>
      </w:r>
      <w:proofErr w:type="spellEnd"/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 w:rsidR="00764F9E">
        <w:rPr>
          <w:rFonts w:eastAsia="Arial" w:cstheme="minorHAnsi"/>
          <w:bCs/>
          <w:color w:val="auto"/>
          <w:sz w:val="22"/>
          <w:lang w:eastAsia="it-IT"/>
        </w:rPr>
        <w:t>P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>rotocol</w:t>
      </w:r>
    </w:p>
    <w:p w14:paraId="6F2D457F" w14:textId="155732C0" w:rsidR="00BF387E" w:rsidRPr="00764F9E" w:rsidRDefault="003D0496" w:rsidP="00764F9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764F9E">
        <w:rPr>
          <w:rFonts w:eastAsia="Arial" w:cstheme="minorHAnsi"/>
          <w:bCs/>
          <w:color w:val="auto"/>
          <w:sz w:val="22"/>
          <w:lang w:eastAsia="it-IT"/>
        </w:rPr>
        <w:t xml:space="preserve">è un protocollo di rete </w:t>
      </w:r>
      <w:r w:rsidR="00E837FA">
        <w:rPr>
          <w:rFonts w:eastAsia="Arial" w:cstheme="minorHAnsi"/>
          <w:bCs/>
          <w:color w:val="auto"/>
          <w:sz w:val="22"/>
          <w:lang w:eastAsia="it-IT"/>
        </w:rPr>
        <w:t xml:space="preserve">che permette ai dispositivi di una rete locale di ricevere automaticamente </w:t>
      </w:r>
      <w:r w:rsidR="008B528B">
        <w:rPr>
          <w:rFonts w:eastAsia="Arial" w:cstheme="minorHAnsi"/>
          <w:bCs/>
          <w:color w:val="auto"/>
          <w:sz w:val="22"/>
          <w:lang w:eastAsia="it-IT"/>
        </w:rPr>
        <w:t>la configurazione IP.</w:t>
      </w:r>
    </w:p>
    <w:p w14:paraId="36D01944" w14:textId="77777777" w:rsidR="00BF387E" w:rsidRPr="00BF387E" w:rsidRDefault="00BF387E" w:rsidP="00BF387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21FAD45D" w14:textId="77777777" w:rsidR="0081746A" w:rsidRDefault="003D0496" w:rsidP="00FB6920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NAS </w:t>
      </w:r>
      <w:r w:rsidR="0081746A"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Network Attached Storage </w:t>
      </w:r>
    </w:p>
    <w:p w14:paraId="3D378477" w14:textId="44BD916A" w:rsidR="00BF387E" w:rsidRPr="00472D6E" w:rsidRDefault="003D0496" w:rsidP="00472D6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81746A">
        <w:rPr>
          <w:rFonts w:eastAsia="Arial" w:cstheme="minorHAnsi"/>
          <w:bCs/>
          <w:color w:val="auto"/>
          <w:sz w:val="22"/>
          <w:lang w:eastAsia="it-IT"/>
        </w:rPr>
        <w:t>è un dispositivo di archiviazione di rete che permette di salvare, condividere e accedere ai file da più dispositivi connessi.</w:t>
      </w:r>
    </w:p>
    <w:p w14:paraId="04A15B48" w14:textId="77777777" w:rsidR="00BF387E" w:rsidRPr="00BF387E" w:rsidRDefault="00BF387E" w:rsidP="00BF387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149137A5" w14:textId="77777777" w:rsidR="00C61903" w:rsidRDefault="003D0496" w:rsidP="009C6A84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DVWA </w:t>
      </w:r>
      <w:r w:rsidR="00C61903"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proofErr w:type="spellStart"/>
      <w:r w:rsidRPr="009C6A84">
        <w:rPr>
          <w:rFonts w:eastAsia="Arial" w:cstheme="minorHAnsi"/>
          <w:bCs/>
          <w:color w:val="auto"/>
          <w:sz w:val="22"/>
          <w:lang w:eastAsia="it-IT"/>
        </w:rPr>
        <w:t>Damn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proofErr w:type="spellStart"/>
      <w:r w:rsidRPr="009C6A84">
        <w:rPr>
          <w:rFonts w:eastAsia="Arial" w:cstheme="minorHAnsi"/>
          <w:bCs/>
          <w:color w:val="auto"/>
          <w:sz w:val="22"/>
          <w:lang w:eastAsia="it-IT"/>
        </w:rPr>
        <w:t>Vulnerable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Web Application</w:t>
      </w:r>
    </w:p>
    <w:p w14:paraId="6111C7D1" w14:textId="6E6DD568" w:rsidR="003D0496" w:rsidRDefault="003D0496" w:rsidP="00C61903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C61903">
        <w:rPr>
          <w:rFonts w:eastAsia="Arial" w:cstheme="minorHAnsi"/>
          <w:bCs/>
          <w:color w:val="auto"/>
          <w:sz w:val="22"/>
          <w:lang w:eastAsia="it-IT"/>
        </w:rPr>
        <w:t>è un'applicazione web intenzionalmente vulnerabile, progettata per testare e migliorare le competenze in cybersecurity e penetration testing.</w:t>
      </w:r>
    </w:p>
    <w:p w14:paraId="171465A5" w14:textId="77777777" w:rsidR="00C1695A" w:rsidRDefault="00C1695A" w:rsidP="00C61903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6E3D7CDC" w14:textId="1F3354E5" w:rsidR="003F68EB" w:rsidRDefault="00472D6E" w:rsidP="00472D6E">
      <w:pPr>
        <w:pStyle w:val="Paragrafoelenco"/>
        <w:numPr>
          <w:ilvl w:val="0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FIREWALL</w:t>
      </w:r>
    </w:p>
    <w:p w14:paraId="08ECB9B9" w14:textId="6F4E4E97" w:rsidR="00472D6E" w:rsidRPr="00472D6E" w:rsidRDefault="004C6953" w:rsidP="00472D6E">
      <w:pPr>
        <w:ind w:left="720"/>
        <w:rPr>
          <w:rFonts w:eastAsia="Times New Roman" w:cstheme="minorHAnsi"/>
          <w:bCs/>
          <w:color w:val="auto"/>
          <w:sz w:val="22"/>
        </w:rPr>
      </w:pPr>
      <w:r w:rsidRPr="004C6953">
        <w:rPr>
          <w:rFonts w:eastAsia="Times New Roman" w:cstheme="minorHAnsi"/>
          <w:bCs/>
          <w:color w:val="auto"/>
          <w:sz w:val="22"/>
        </w:rPr>
        <w:t>è un componente hardware e/o software di difesa perimetrale di una rete che può anche svolgere funzioni di collegamento tra due o più segmenti di rete</w:t>
      </w:r>
      <w:r w:rsidR="00D77535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41423595" w14:textId="77777777" w:rsidR="003F68EB" w:rsidRDefault="003F68EB" w:rsidP="002C14C4">
      <w:pPr>
        <w:ind w:left="720"/>
        <w:rPr>
          <w:rFonts w:eastAsia="Times New Roman" w:cstheme="minorHAnsi"/>
          <w:bCs/>
          <w:color w:val="auto"/>
          <w:sz w:val="22"/>
        </w:rPr>
      </w:pPr>
    </w:p>
    <w:p w14:paraId="5A310157" w14:textId="2FA36C6F" w:rsidR="003F68EB" w:rsidRDefault="00A10D76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4" w:name="_Toc190879817"/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SUBNETS</w:t>
      </w:r>
      <w:bookmarkEnd w:id="4"/>
    </w:p>
    <w:p w14:paraId="57AD0632" w14:textId="77777777" w:rsidR="00657A5F" w:rsidRDefault="00A257E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Per dividere logicamente </w:t>
      </w:r>
      <w:r w:rsidR="00110D22">
        <w:rPr>
          <w:rFonts w:eastAsia="Times New Roman" w:cstheme="minorHAnsi"/>
          <w:bCs/>
          <w:color w:val="auto"/>
          <w:sz w:val="22"/>
        </w:rPr>
        <w:t xml:space="preserve">i piani degli uffici sono state create sei </w:t>
      </w:r>
      <w:proofErr w:type="spellStart"/>
      <w:r w:rsidR="00110D22">
        <w:rPr>
          <w:rFonts w:eastAsia="Times New Roman" w:cstheme="minorHAnsi"/>
          <w:bCs/>
          <w:color w:val="auto"/>
          <w:sz w:val="22"/>
        </w:rPr>
        <w:t>subnets</w:t>
      </w:r>
      <w:proofErr w:type="spellEnd"/>
      <w:r w:rsidR="00AA1442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127964BD" w14:textId="77777777" w:rsidR="004062F0" w:rsidRDefault="00657A5F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Vista la presenza di computer fissi e di numero ben definito</w:t>
      </w:r>
      <w:r w:rsidR="00AA1442">
        <w:rPr>
          <w:rFonts w:eastAsia="Times New Roman" w:cstheme="minorHAnsi"/>
          <w:bCs/>
          <w:color w:val="auto"/>
          <w:sz w:val="22"/>
        </w:rPr>
        <w:t xml:space="preserve"> </w:t>
      </w:r>
      <w:r>
        <w:rPr>
          <w:rFonts w:eastAsia="Times New Roman" w:cstheme="minorHAnsi"/>
          <w:bCs/>
          <w:color w:val="auto"/>
          <w:sz w:val="22"/>
        </w:rPr>
        <w:t xml:space="preserve">si è optato </w:t>
      </w:r>
      <w:r w:rsidR="00B77A45">
        <w:rPr>
          <w:rFonts w:eastAsia="Times New Roman" w:cstheme="minorHAnsi"/>
          <w:bCs/>
          <w:color w:val="auto"/>
          <w:sz w:val="22"/>
        </w:rPr>
        <w:t xml:space="preserve">di assegnare staticamente ad </w:t>
      </w:r>
      <w:r w:rsidR="00AA1442">
        <w:rPr>
          <w:rFonts w:eastAsia="Times New Roman" w:cstheme="minorHAnsi"/>
          <w:bCs/>
          <w:color w:val="auto"/>
          <w:sz w:val="22"/>
        </w:rPr>
        <w:t>ogni client un IP</w:t>
      </w:r>
      <w:r w:rsidR="00D93A11">
        <w:rPr>
          <w:rFonts w:eastAsia="Times New Roman" w:cstheme="minorHAnsi"/>
          <w:bCs/>
          <w:color w:val="auto"/>
          <w:sz w:val="22"/>
        </w:rPr>
        <w:t>. Questa scelta permetterà al reparto IT</w:t>
      </w:r>
      <w:r w:rsidR="004062F0">
        <w:rPr>
          <w:rFonts w:eastAsia="Times New Roman" w:cstheme="minorHAnsi"/>
          <w:bCs/>
          <w:color w:val="auto"/>
          <w:sz w:val="22"/>
        </w:rPr>
        <w:t>, in caso di necessità,</w:t>
      </w:r>
      <w:r w:rsidR="00D93A11">
        <w:rPr>
          <w:rFonts w:eastAsia="Times New Roman" w:cstheme="minorHAnsi"/>
          <w:bCs/>
          <w:color w:val="auto"/>
          <w:sz w:val="22"/>
        </w:rPr>
        <w:t xml:space="preserve"> di connettersi da remoto </w:t>
      </w:r>
      <w:r w:rsidR="004062F0">
        <w:rPr>
          <w:rFonts w:eastAsia="Times New Roman" w:cstheme="minorHAnsi"/>
          <w:bCs/>
          <w:color w:val="auto"/>
          <w:sz w:val="22"/>
        </w:rPr>
        <w:t>in modo più agevole sapendo a quale IP corrisponde ogni macchina.</w:t>
      </w:r>
    </w:p>
    <w:p w14:paraId="4BE123CF" w14:textId="77777777" w:rsidR="004062F0" w:rsidRDefault="004062F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74B6D914" w14:textId="779AC74E" w:rsidR="004062F0" w:rsidRDefault="004062F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Le </w:t>
      </w:r>
      <w:proofErr w:type="spellStart"/>
      <w:r>
        <w:rPr>
          <w:rFonts w:eastAsia="Times New Roman" w:cstheme="minorHAnsi"/>
          <w:bCs/>
          <w:color w:val="auto"/>
          <w:sz w:val="22"/>
        </w:rPr>
        <w:t>subnet</w:t>
      </w:r>
      <w:r w:rsidR="00565BA4">
        <w:rPr>
          <w:rFonts w:eastAsia="Times New Roman" w:cstheme="minorHAnsi"/>
          <w:bCs/>
          <w:color w:val="auto"/>
          <w:sz w:val="22"/>
        </w:rPr>
        <w:t>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sono le seguenti:</w:t>
      </w:r>
    </w:p>
    <w:p w14:paraId="1D37200E" w14:textId="4DB11760" w:rsidR="00865301" w:rsidRDefault="004062F0" w:rsidP="004062F0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1:</w:t>
      </w:r>
    </w:p>
    <w:p w14:paraId="6499890F" w14:textId="57EF359A" w:rsidR="004062F0" w:rsidRDefault="00952E86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192.168.1.0</w:t>
      </w:r>
    </w:p>
    <w:p w14:paraId="7E93ACF4" w14:textId="5012B5E3" w:rsidR="00952E86" w:rsidRDefault="00952E86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Subnetmask</w:t>
      </w:r>
      <w:proofErr w:type="spellEnd"/>
      <w:r>
        <w:rPr>
          <w:rFonts w:eastAsia="Times New Roman" w:cstheme="minorHAnsi"/>
          <w:bCs/>
          <w:color w:val="auto"/>
          <w:sz w:val="22"/>
        </w:rPr>
        <w:t>: 255.255.255.192</w:t>
      </w:r>
    </w:p>
    <w:p w14:paraId="6321643D" w14:textId="26F8B488" w:rsidR="00CA3468" w:rsidRDefault="00CA3468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192.168.1.1</w:t>
      </w:r>
    </w:p>
    <w:p w14:paraId="6259DC01" w14:textId="7A873AA4" w:rsidR="00CA3468" w:rsidRDefault="00CA3468" w:rsidP="00CA3468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</w:t>
      </w:r>
      <w:r w:rsidR="001D7A29">
        <w:rPr>
          <w:rFonts w:eastAsia="Times New Roman" w:cstheme="minorHAnsi"/>
          <w:bCs/>
          <w:color w:val="auto"/>
          <w:sz w:val="22"/>
        </w:rPr>
        <w:t xml:space="preserve"> 192.168.1.63</w:t>
      </w:r>
    </w:p>
    <w:p w14:paraId="604A3A84" w14:textId="5A40AD47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Piano </w:t>
      </w:r>
      <w:r>
        <w:rPr>
          <w:rFonts w:eastAsia="Times New Roman" w:cstheme="minorHAnsi"/>
          <w:bCs/>
          <w:color w:val="auto"/>
          <w:sz w:val="22"/>
        </w:rPr>
        <w:t>2</w:t>
      </w:r>
      <w:r>
        <w:rPr>
          <w:rFonts w:eastAsia="Times New Roman" w:cstheme="minorHAnsi"/>
          <w:bCs/>
          <w:color w:val="auto"/>
          <w:sz w:val="22"/>
        </w:rPr>
        <w:t>:</w:t>
      </w:r>
    </w:p>
    <w:p w14:paraId="1AB3B5F8" w14:textId="2023A65C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</w:t>
      </w:r>
      <w:r>
        <w:rPr>
          <w:rFonts w:eastAsia="Times New Roman" w:cstheme="minorHAnsi"/>
          <w:bCs/>
          <w:color w:val="auto"/>
          <w:sz w:val="22"/>
        </w:rPr>
        <w:t>2</w:t>
      </w:r>
      <w:r>
        <w:rPr>
          <w:rFonts w:eastAsia="Times New Roman" w:cstheme="minorHAnsi"/>
          <w:bCs/>
          <w:color w:val="auto"/>
          <w:sz w:val="22"/>
        </w:rPr>
        <w:t>.0</w:t>
      </w:r>
    </w:p>
    <w:p w14:paraId="7B58A0AA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Subnetmask</w:t>
      </w:r>
      <w:proofErr w:type="spellEnd"/>
      <w:r>
        <w:rPr>
          <w:rFonts w:eastAsia="Times New Roman" w:cstheme="minorHAnsi"/>
          <w:bCs/>
          <w:color w:val="auto"/>
          <w:sz w:val="22"/>
        </w:rPr>
        <w:t>: 255.255.255.192</w:t>
      </w:r>
    </w:p>
    <w:p w14:paraId="12189518" w14:textId="4CFD85FB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</w:t>
      </w:r>
      <w:r>
        <w:rPr>
          <w:rFonts w:eastAsia="Times New Roman" w:cstheme="minorHAnsi"/>
          <w:bCs/>
          <w:color w:val="auto"/>
          <w:sz w:val="22"/>
        </w:rPr>
        <w:t>2</w:t>
      </w:r>
      <w:r>
        <w:rPr>
          <w:rFonts w:eastAsia="Times New Roman" w:cstheme="minorHAnsi"/>
          <w:bCs/>
          <w:color w:val="auto"/>
          <w:sz w:val="22"/>
        </w:rPr>
        <w:t>.1</w:t>
      </w:r>
    </w:p>
    <w:p w14:paraId="541C6C98" w14:textId="53961C7D" w:rsidR="00565BA4" w:rsidRPr="00865301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</w:t>
      </w:r>
      <w:r>
        <w:rPr>
          <w:rFonts w:eastAsia="Times New Roman" w:cstheme="minorHAnsi"/>
          <w:bCs/>
          <w:color w:val="auto"/>
          <w:sz w:val="22"/>
        </w:rPr>
        <w:t>2</w:t>
      </w:r>
      <w:r>
        <w:rPr>
          <w:rFonts w:eastAsia="Times New Roman" w:cstheme="minorHAnsi"/>
          <w:bCs/>
          <w:color w:val="auto"/>
          <w:sz w:val="22"/>
        </w:rPr>
        <w:t>.63</w:t>
      </w:r>
    </w:p>
    <w:p w14:paraId="010EDC94" w14:textId="7E54F8FC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Piano </w:t>
      </w:r>
      <w:r>
        <w:rPr>
          <w:rFonts w:eastAsia="Times New Roman" w:cstheme="minorHAnsi"/>
          <w:bCs/>
          <w:color w:val="auto"/>
          <w:sz w:val="22"/>
        </w:rPr>
        <w:t>3</w:t>
      </w:r>
      <w:r>
        <w:rPr>
          <w:rFonts w:eastAsia="Times New Roman" w:cstheme="minorHAnsi"/>
          <w:bCs/>
          <w:color w:val="auto"/>
          <w:sz w:val="22"/>
        </w:rPr>
        <w:t>:</w:t>
      </w:r>
    </w:p>
    <w:p w14:paraId="3230C11B" w14:textId="7AC55633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</w:t>
      </w:r>
      <w:r>
        <w:rPr>
          <w:rFonts w:eastAsia="Times New Roman" w:cstheme="minorHAnsi"/>
          <w:bCs/>
          <w:color w:val="auto"/>
          <w:sz w:val="22"/>
        </w:rPr>
        <w:t>3</w:t>
      </w:r>
      <w:r>
        <w:rPr>
          <w:rFonts w:eastAsia="Times New Roman" w:cstheme="minorHAnsi"/>
          <w:bCs/>
          <w:color w:val="auto"/>
          <w:sz w:val="22"/>
        </w:rPr>
        <w:t>.0</w:t>
      </w:r>
    </w:p>
    <w:p w14:paraId="136CEA26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Subnetmask</w:t>
      </w:r>
      <w:proofErr w:type="spellEnd"/>
      <w:r>
        <w:rPr>
          <w:rFonts w:eastAsia="Times New Roman" w:cstheme="minorHAnsi"/>
          <w:bCs/>
          <w:color w:val="auto"/>
          <w:sz w:val="22"/>
        </w:rPr>
        <w:t>: 255.255.255.192</w:t>
      </w:r>
    </w:p>
    <w:p w14:paraId="545F81C4" w14:textId="3F5569CA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</w:t>
      </w:r>
      <w:r>
        <w:rPr>
          <w:rFonts w:eastAsia="Times New Roman" w:cstheme="minorHAnsi"/>
          <w:bCs/>
          <w:color w:val="auto"/>
          <w:sz w:val="22"/>
        </w:rPr>
        <w:t>3</w:t>
      </w:r>
      <w:r>
        <w:rPr>
          <w:rFonts w:eastAsia="Times New Roman" w:cstheme="minorHAnsi"/>
          <w:bCs/>
          <w:color w:val="auto"/>
          <w:sz w:val="22"/>
        </w:rPr>
        <w:t>.1</w:t>
      </w:r>
    </w:p>
    <w:p w14:paraId="6F02291C" w14:textId="00610B36" w:rsidR="00565BA4" w:rsidRPr="00865301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</w:t>
      </w:r>
      <w:r>
        <w:rPr>
          <w:rFonts w:eastAsia="Times New Roman" w:cstheme="minorHAnsi"/>
          <w:bCs/>
          <w:color w:val="auto"/>
          <w:sz w:val="22"/>
        </w:rPr>
        <w:t>3</w:t>
      </w:r>
      <w:r>
        <w:rPr>
          <w:rFonts w:eastAsia="Times New Roman" w:cstheme="minorHAnsi"/>
          <w:bCs/>
          <w:color w:val="auto"/>
          <w:sz w:val="22"/>
        </w:rPr>
        <w:t>.63</w:t>
      </w:r>
    </w:p>
    <w:p w14:paraId="2D96F7F9" w14:textId="54BD5533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Piano </w:t>
      </w:r>
      <w:r>
        <w:rPr>
          <w:rFonts w:eastAsia="Times New Roman" w:cstheme="minorHAnsi"/>
          <w:bCs/>
          <w:color w:val="auto"/>
          <w:sz w:val="22"/>
        </w:rPr>
        <w:t>4</w:t>
      </w:r>
      <w:r>
        <w:rPr>
          <w:rFonts w:eastAsia="Times New Roman" w:cstheme="minorHAnsi"/>
          <w:bCs/>
          <w:color w:val="auto"/>
          <w:sz w:val="22"/>
        </w:rPr>
        <w:t>:</w:t>
      </w:r>
    </w:p>
    <w:p w14:paraId="13B3DF01" w14:textId="2C4AA0D4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</w:t>
      </w:r>
      <w:r>
        <w:rPr>
          <w:rFonts w:eastAsia="Times New Roman" w:cstheme="minorHAnsi"/>
          <w:bCs/>
          <w:color w:val="auto"/>
          <w:sz w:val="22"/>
        </w:rPr>
        <w:t>4</w:t>
      </w:r>
      <w:r>
        <w:rPr>
          <w:rFonts w:eastAsia="Times New Roman" w:cstheme="minorHAnsi"/>
          <w:bCs/>
          <w:color w:val="auto"/>
          <w:sz w:val="22"/>
        </w:rPr>
        <w:t>.0</w:t>
      </w:r>
    </w:p>
    <w:p w14:paraId="767EF124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Subnetmask</w:t>
      </w:r>
      <w:proofErr w:type="spellEnd"/>
      <w:r>
        <w:rPr>
          <w:rFonts w:eastAsia="Times New Roman" w:cstheme="minorHAnsi"/>
          <w:bCs/>
          <w:color w:val="auto"/>
          <w:sz w:val="22"/>
        </w:rPr>
        <w:t>: 255.255.255.192</w:t>
      </w:r>
    </w:p>
    <w:p w14:paraId="7EF5F2BA" w14:textId="3A9A88F0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</w:t>
      </w:r>
      <w:r>
        <w:rPr>
          <w:rFonts w:eastAsia="Times New Roman" w:cstheme="minorHAnsi"/>
          <w:bCs/>
          <w:color w:val="auto"/>
          <w:sz w:val="22"/>
        </w:rPr>
        <w:t>4</w:t>
      </w:r>
      <w:r>
        <w:rPr>
          <w:rFonts w:eastAsia="Times New Roman" w:cstheme="minorHAnsi"/>
          <w:bCs/>
          <w:color w:val="auto"/>
          <w:sz w:val="22"/>
        </w:rPr>
        <w:t>.1</w:t>
      </w:r>
    </w:p>
    <w:p w14:paraId="3C6DC521" w14:textId="4BA69D8F" w:rsidR="00565BA4" w:rsidRPr="00865301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</w:t>
      </w:r>
      <w:r>
        <w:rPr>
          <w:rFonts w:eastAsia="Times New Roman" w:cstheme="minorHAnsi"/>
          <w:bCs/>
          <w:color w:val="auto"/>
          <w:sz w:val="22"/>
        </w:rPr>
        <w:t>4</w:t>
      </w:r>
      <w:r>
        <w:rPr>
          <w:rFonts w:eastAsia="Times New Roman" w:cstheme="minorHAnsi"/>
          <w:bCs/>
          <w:color w:val="auto"/>
          <w:sz w:val="22"/>
        </w:rPr>
        <w:t>.63</w:t>
      </w:r>
    </w:p>
    <w:p w14:paraId="48FAEA24" w14:textId="04676F11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Piano </w:t>
      </w:r>
      <w:r>
        <w:rPr>
          <w:rFonts w:eastAsia="Times New Roman" w:cstheme="minorHAnsi"/>
          <w:bCs/>
          <w:color w:val="auto"/>
          <w:sz w:val="22"/>
        </w:rPr>
        <w:t>5</w:t>
      </w:r>
      <w:r>
        <w:rPr>
          <w:rFonts w:eastAsia="Times New Roman" w:cstheme="minorHAnsi"/>
          <w:bCs/>
          <w:color w:val="auto"/>
          <w:sz w:val="22"/>
        </w:rPr>
        <w:t>:</w:t>
      </w:r>
    </w:p>
    <w:p w14:paraId="5CF5542C" w14:textId="1B3BC085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</w:t>
      </w:r>
      <w:r>
        <w:rPr>
          <w:rFonts w:eastAsia="Times New Roman" w:cstheme="minorHAnsi"/>
          <w:bCs/>
          <w:color w:val="auto"/>
          <w:sz w:val="22"/>
        </w:rPr>
        <w:t>5</w:t>
      </w:r>
      <w:r>
        <w:rPr>
          <w:rFonts w:eastAsia="Times New Roman" w:cstheme="minorHAnsi"/>
          <w:bCs/>
          <w:color w:val="auto"/>
          <w:sz w:val="22"/>
        </w:rPr>
        <w:t>.0</w:t>
      </w:r>
    </w:p>
    <w:p w14:paraId="4AAB07CE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Subnetmask</w:t>
      </w:r>
      <w:proofErr w:type="spellEnd"/>
      <w:r>
        <w:rPr>
          <w:rFonts w:eastAsia="Times New Roman" w:cstheme="minorHAnsi"/>
          <w:bCs/>
          <w:color w:val="auto"/>
          <w:sz w:val="22"/>
        </w:rPr>
        <w:t>: 255.255.255.192</w:t>
      </w:r>
    </w:p>
    <w:p w14:paraId="1E57524A" w14:textId="0C72FBF9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</w:t>
      </w:r>
      <w:r>
        <w:rPr>
          <w:rFonts w:eastAsia="Times New Roman" w:cstheme="minorHAnsi"/>
          <w:bCs/>
          <w:color w:val="auto"/>
          <w:sz w:val="22"/>
        </w:rPr>
        <w:t>5</w:t>
      </w:r>
      <w:r>
        <w:rPr>
          <w:rFonts w:eastAsia="Times New Roman" w:cstheme="minorHAnsi"/>
          <w:bCs/>
          <w:color w:val="auto"/>
          <w:sz w:val="22"/>
        </w:rPr>
        <w:t>.1</w:t>
      </w:r>
    </w:p>
    <w:p w14:paraId="43DBBF64" w14:textId="58FBFA21" w:rsidR="00565BA4" w:rsidRP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</w:t>
      </w:r>
      <w:r>
        <w:rPr>
          <w:rFonts w:eastAsia="Times New Roman" w:cstheme="minorHAnsi"/>
          <w:bCs/>
          <w:color w:val="auto"/>
          <w:sz w:val="22"/>
        </w:rPr>
        <w:t>5</w:t>
      </w:r>
      <w:r>
        <w:rPr>
          <w:rFonts w:eastAsia="Times New Roman" w:cstheme="minorHAnsi"/>
          <w:bCs/>
          <w:color w:val="auto"/>
          <w:sz w:val="22"/>
        </w:rPr>
        <w:t>.63</w:t>
      </w:r>
    </w:p>
    <w:p w14:paraId="0645810C" w14:textId="209BCD83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Piano </w:t>
      </w:r>
      <w:r>
        <w:rPr>
          <w:rFonts w:eastAsia="Times New Roman" w:cstheme="minorHAnsi"/>
          <w:bCs/>
          <w:color w:val="auto"/>
          <w:sz w:val="22"/>
        </w:rPr>
        <w:t>6</w:t>
      </w:r>
      <w:r>
        <w:rPr>
          <w:rFonts w:eastAsia="Times New Roman" w:cstheme="minorHAnsi"/>
          <w:bCs/>
          <w:color w:val="auto"/>
          <w:sz w:val="22"/>
        </w:rPr>
        <w:t>:</w:t>
      </w:r>
    </w:p>
    <w:p w14:paraId="33746394" w14:textId="59B10A76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</w:t>
      </w:r>
      <w:r>
        <w:rPr>
          <w:rFonts w:eastAsia="Times New Roman" w:cstheme="minorHAnsi"/>
          <w:bCs/>
          <w:color w:val="auto"/>
          <w:sz w:val="22"/>
        </w:rPr>
        <w:t>6</w:t>
      </w:r>
      <w:r>
        <w:rPr>
          <w:rFonts w:eastAsia="Times New Roman" w:cstheme="minorHAnsi"/>
          <w:bCs/>
          <w:color w:val="auto"/>
          <w:sz w:val="22"/>
        </w:rPr>
        <w:t>.0</w:t>
      </w:r>
    </w:p>
    <w:p w14:paraId="131D03C7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Subnetmask</w:t>
      </w:r>
      <w:proofErr w:type="spellEnd"/>
      <w:r>
        <w:rPr>
          <w:rFonts w:eastAsia="Times New Roman" w:cstheme="minorHAnsi"/>
          <w:bCs/>
          <w:color w:val="auto"/>
          <w:sz w:val="22"/>
        </w:rPr>
        <w:t>: 255.255.255.192</w:t>
      </w:r>
    </w:p>
    <w:p w14:paraId="5B26A90E" w14:textId="1758CAD2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</w:t>
      </w:r>
      <w:r>
        <w:rPr>
          <w:rFonts w:eastAsia="Times New Roman" w:cstheme="minorHAnsi"/>
          <w:bCs/>
          <w:color w:val="auto"/>
          <w:sz w:val="22"/>
        </w:rPr>
        <w:t>6</w:t>
      </w:r>
      <w:r>
        <w:rPr>
          <w:rFonts w:eastAsia="Times New Roman" w:cstheme="minorHAnsi"/>
          <w:bCs/>
          <w:color w:val="auto"/>
          <w:sz w:val="22"/>
        </w:rPr>
        <w:t>.1</w:t>
      </w:r>
    </w:p>
    <w:p w14:paraId="75306E07" w14:textId="21EBD8CE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</w:t>
      </w:r>
      <w:r>
        <w:rPr>
          <w:rFonts w:eastAsia="Times New Roman" w:cstheme="minorHAnsi"/>
          <w:bCs/>
          <w:color w:val="auto"/>
          <w:sz w:val="22"/>
        </w:rPr>
        <w:t>6</w:t>
      </w:r>
      <w:r>
        <w:rPr>
          <w:rFonts w:eastAsia="Times New Roman" w:cstheme="minorHAnsi"/>
          <w:bCs/>
          <w:color w:val="auto"/>
          <w:sz w:val="22"/>
        </w:rPr>
        <w:t>.63</w:t>
      </w:r>
    </w:p>
    <w:p w14:paraId="76073126" w14:textId="77777777" w:rsidR="00ED4387" w:rsidRDefault="00ED4387" w:rsidP="00ED4387">
      <w:pPr>
        <w:rPr>
          <w:rFonts w:eastAsia="Times New Roman" w:cstheme="minorHAnsi"/>
          <w:bCs/>
          <w:color w:val="auto"/>
          <w:sz w:val="22"/>
        </w:rPr>
      </w:pPr>
    </w:p>
    <w:p w14:paraId="23FF685B" w14:textId="71A34E66" w:rsidR="00ED4387" w:rsidRDefault="00ED4387" w:rsidP="00ED4387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All’interno del </w:t>
      </w:r>
      <w:r w:rsidR="00F071DA">
        <w:rPr>
          <w:rFonts w:eastAsia="Times New Roman" w:cstheme="minorHAnsi"/>
          <w:bCs/>
          <w:color w:val="auto"/>
          <w:sz w:val="22"/>
        </w:rPr>
        <w:t>R</w:t>
      </w:r>
      <w:r>
        <w:rPr>
          <w:rFonts w:eastAsia="Times New Roman" w:cstheme="minorHAnsi"/>
          <w:bCs/>
          <w:color w:val="auto"/>
          <w:sz w:val="22"/>
        </w:rPr>
        <w:t>outer</w:t>
      </w:r>
      <w:r w:rsidR="00F071DA">
        <w:rPr>
          <w:rFonts w:eastAsia="Times New Roman" w:cstheme="minorHAnsi"/>
          <w:bCs/>
          <w:color w:val="auto"/>
          <w:sz w:val="22"/>
        </w:rPr>
        <w:t>0</w:t>
      </w:r>
      <w:r>
        <w:rPr>
          <w:rFonts w:eastAsia="Times New Roman" w:cstheme="minorHAnsi"/>
          <w:bCs/>
          <w:color w:val="auto"/>
          <w:sz w:val="22"/>
        </w:rPr>
        <w:t xml:space="preserve"> </w:t>
      </w:r>
      <w:r w:rsidR="00F071DA">
        <w:rPr>
          <w:rFonts w:eastAsia="Times New Roman" w:cstheme="minorHAnsi"/>
          <w:bCs/>
          <w:color w:val="auto"/>
          <w:sz w:val="22"/>
        </w:rPr>
        <w:t xml:space="preserve">sono state caricate, mediante file di configurazione, le </w:t>
      </w:r>
      <w:r w:rsidR="00831B36">
        <w:rPr>
          <w:rFonts w:eastAsia="Times New Roman" w:cstheme="minorHAnsi"/>
          <w:bCs/>
          <w:color w:val="auto"/>
          <w:sz w:val="22"/>
        </w:rPr>
        <w:t xml:space="preserve">ACL per </w:t>
      </w:r>
      <w:r w:rsidR="00A32D15">
        <w:rPr>
          <w:rFonts w:eastAsia="Times New Roman" w:cstheme="minorHAnsi"/>
          <w:bCs/>
          <w:color w:val="auto"/>
          <w:sz w:val="22"/>
        </w:rPr>
        <w:t>bloccare il traffico tra i piani dello stabile consentendo</w:t>
      </w:r>
      <w:r w:rsidR="00CD0056">
        <w:rPr>
          <w:rFonts w:eastAsia="Times New Roman" w:cstheme="minorHAnsi"/>
          <w:bCs/>
          <w:color w:val="auto"/>
          <w:sz w:val="22"/>
        </w:rPr>
        <w:t>, allo stesso tempo, a tutti di collegarsi al NAS</w:t>
      </w:r>
      <w:r w:rsidR="00660103">
        <w:rPr>
          <w:rFonts w:eastAsia="Times New Roman" w:cstheme="minorHAnsi"/>
          <w:bCs/>
          <w:color w:val="auto"/>
          <w:sz w:val="22"/>
        </w:rPr>
        <w:t>.</w:t>
      </w:r>
    </w:p>
    <w:p w14:paraId="2BDE3289" w14:textId="77777777" w:rsidR="00565BA4" w:rsidRPr="00565BA4" w:rsidRDefault="00565BA4" w:rsidP="00565BA4">
      <w:pPr>
        <w:rPr>
          <w:rFonts w:eastAsia="Times New Roman" w:cstheme="minorHAnsi"/>
          <w:bCs/>
          <w:color w:val="auto"/>
          <w:sz w:val="22"/>
        </w:rPr>
      </w:pPr>
    </w:p>
    <w:p w14:paraId="72C4E866" w14:textId="664558F7" w:rsidR="00A10D76" w:rsidRDefault="00A10D76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5" w:name="_Toc190879818"/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FIREWALL</w:t>
      </w:r>
      <w:bookmarkEnd w:id="5"/>
    </w:p>
    <w:p w14:paraId="3926B047" w14:textId="05B368C7" w:rsidR="0098532E" w:rsidRDefault="00EA6376" w:rsidP="00EA6376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 </w:t>
      </w:r>
      <w:r w:rsidR="00180D61">
        <w:rPr>
          <w:rFonts w:eastAsia="Times New Roman" w:cstheme="minorHAnsi"/>
          <w:bCs/>
          <w:color w:val="auto"/>
          <w:sz w:val="22"/>
        </w:rPr>
        <w:t>p</w:t>
      </w:r>
      <w:r>
        <w:rPr>
          <w:rFonts w:eastAsia="Times New Roman" w:cstheme="minorHAnsi"/>
          <w:bCs/>
          <w:color w:val="auto"/>
          <w:sz w:val="22"/>
        </w:rPr>
        <w:t>rotezione de</w:t>
      </w:r>
      <w:r w:rsidR="003C597E">
        <w:rPr>
          <w:rFonts w:eastAsia="Times New Roman" w:cstheme="minorHAnsi"/>
          <w:bCs/>
          <w:color w:val="auto"/>
          <w:sz w:val="22"/>
        </w:rPr>
        <w:t xml:space="preserve">ll’intera infrastruttura è stato predisposto </w:t>
      </w:r>
      <w:r w:rsidR="00502FCF">
        <w:rPr>
          <w:rFonts w:eastAsia="Times New Roman" w:cstheme="minorHAnsi"/>
          <w:bCs/>
          <w:color w:val="auto"/>
          <w:sz w:val="22"/>
        </w:rPr>
        <w:t>un</w:t>
      </w:r>
      <w:r w:rsidR="0098532E">
        <w:rPr>
          <w:rFonts w:eastAsia="Times New Roman" w:cstheme="minorHAnsi"/>
          <w:bCs/>
          <w:color w:val="auto"/>
          <w:sz w:val="22"/>
        </w:rPr>
        <w:t xml:space="preserve"> firewall</w:t>
      </w:r>
      <w:r w:rsidR="00502FCF">
        <w:rPr>
          <w:rFonts w:eastAsia="Times New Roman" w:cstheme="minorHAnsi"/>
          <w:bCs/>
          <w:color w:val="auto"/>
          <w:sz w:val="22"/>
        </w:rPr>
        <w:t xml:space="preserve"> NET</w:t>
      </w:r>
      <w:r w:rsidR="0098532E">
        <w:rPr>
          <w:rFonts w:eastAsia="Times New Roman" w:cstheme="minorHAnsi"/>
          <w:bCs/>
          <w:color w:val="auto"/>
          <w:sz w:val="22"/>
        </w:rPr>
        <w:t>GATE 1537 MAX pfSense+</w:t>
      </w:r>
      <w:r w:rsidR="005A756A">
        <w:rPr>
          <w:rFonts w:eastAsia="Times New Roman" w:cstheme="minorHAnsi"/>
          <w:bCs/>
          <w:color w:val="auto"/>
          <w:sz w:val="22"/>
        </w:rPr>
        <w:t xml:space="preserve">. </w:t>
      </w:r>
      <w:r w:rsidR="008407B6">
        <w:rPr>
          <w:rFonts w:eastAsia="Times New Roman" w:cstheme="minorHAnsi"/>
          <w:bCs/>
          <w:color w:val="auto"/>
          <w:sz w:val="22"/>
        </w:rPr>
        <w:t xml:space="preserve">Il software </w:t>
      </w:r>
      <w:r w:rsidR="007B4E8A">
        <w:rPr>
          <w:rFonts w:eastAsia="Times New Roman" w:cstheme="minorHAnsi"/>
          <w:bCs/>
          <w:color w:val="auto"/>
          <w:sz w:val="22"/>
        </w:rPr>
        <w:t xml:space="preserve">firewall </w:t>
      </w:r>
      <w:r w:rsidR="008407B6">
        <w:rPr>
          <w:rFonts w:eastAsia="Times New Roman" w:cstheme="minorHAnsi"/>
          <w:bCs/>
          <w:color w:val="auto"/>
          <w:sz w:val="22"/>
        </w:rPr>
        <w:t xml:space="preserve">in esecuzione </w:t>
      </w:r>
      <w:r w:rsidR="007B4E8A">
        <w:rPr>
          <w:rFonts w:eastAsia="Times New Roman" w:cstheme="minorHAnsi"/>
          <w:bCs/>
          <w:color w:val="auto"/>
          <w:sz w:val="22"/>
        </w:rPr>
        <w:t xml:space="preserve">al suo interno è la versione a pagamento di </w:t>
      </w:r>
      <w:r w:rsidR="00977FCC">
        <w:rPr>
          <w:rFonts w:eastAsia="Times New Roman" w:cstheme="minorHAnsi"/>
          <w:bCs/>
          <w:color w:val="auto"/>
          <w:sz w:val="22"/>
        </w:rPr>
        <w:t>pfSense.</w:t>
      </w:r>
    </w:p>
    <w:p w14:paraId="4FA048FF" w14:textId="77777777" w:rsidR="00977FCC" w:rsidRDefault="00977FCC" w:rsidP="00EA6376">
      <w:pPr>
        <w:rPr>
          <w:rFonts w:eastAsia="Times New Roman" w:cstheme="minorHAnsi"/>
          <w:bCs/>
          <w:color w:val="auto"/>
          <w:sz w:val="22"/>
        </w:rPr>
      </w:pPr>
    </w:p>
    <w:p w14:paraId="011A464A" w14:textId="79E704FF" w:rsidR="00977FCC" w:rsidRDefault="005517B8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6" w:name="_Toc190879819"/>
      <w:r>
        <w:rPr>
          <w:rFonts w:eastAsia="Times New Roman" w:cstheme="minorHAnsi"/>
          <w:bCs/>
          <w:color w:val="auto"/>
          <w:sz w:val="22"/>
        </w:rPr>
        <w:t xml:space="preserve">Configurazione </w:t>
      </w:r>
      <w:r w:rsidR="004F716E">
        <w:rPr>
          <w:rFonts w:eastAsia="Times New Roman" w:cstheme="minorHAnsi"/>
          <w:bCs/>
          <w:color w:val="auto"/>
          <w:sz w:val="22"/>
        </w:rPr>
        <w:t xml:space="preserve">Porte </w:t>
      </w:r>
      <w:proofErr w:type="spellStart"/>
      <w:r w:rsidR="00D161B9">
        <w:rPr>
          <w:rFonts w:eastAsia="Times New Roman" w:cstheme="minorHAnsi"/>
          <w:bCs/>
          <w:color w:val="auto"/>
          <w:sz w:val="22"/>
        </w:rPr>
        <w:t>GigabitEthernet</w:t>
      </w:r>
      <w:bookmarkEnd w:id="6"/>
      <w:proofErr w:type="spellEnd"/>
    </w:p>
    <w:p w14:paraId="2BAE5982" w14:textId="4B34136D" w:rsidR="004F716E" w:rsidRDefault="00D161B9" w:rsidP="004F716E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WAN</w:t>
      </w:r>
      <w:r w:rsidR="00FA4F7E">
        <w:rPr>
          <w:rFonts w:eastAsia="Times New Roman" w:cstheme="minorHAnsi"/>
          <w:bCs/>
          <w:color w:val="auto"/>
          <w:sz w:val="22"/>
        </w:rPr>
        <w:t>: la configurazione della porta rispecchia i parametri forniti dall’ISP</w:t>
      </w:r>
    </w:p>
    <w:p w14:paraId="2651F734" w14:textId="77777777" w:rsidR="001F6045" w:rsidRDefault="001F6045" w:rsidP="001F6045">
      <w:pPr>
        <w:pStyle w:val="Paragrafoelenco"/>
        <w:ind w:left="1080"/>
        <w:rPr>
          <w:rFonts w:eastAsia="Times New Roman" w:cstheme="minorHAnsi"/>
          <w:bCs/>
          <w:color w:val="auto"/>
          <w:sz w:val="22"/>
        </w:rPr>
      </w:pPr>
    </w:p>
    <w:p w14:paraId="62ED4F2B" w14:textId="77777777" w:rsidR="001F6045" w:rsidRDefault="001F6045" w:rsidP="001F6045">
      <w:pPr>
        <w:pStyle w:val="Paragrafoelenco"/>
        <w:ind w:left="1080"/>
        <w:rPr>
          <w:rFonts w:eastAsia="Times New Roman" w:cstheme="minorHAnsi"/>
          <w:bCs/>
          <w:color w:val="auto"/>
          <w:sz w:val="22"/>
        </w:rPr>
      </w:pPr>
    </w:p>
    <w:p w14:paraId="5BBEAEE0" w14:textId="0B0A5455" w:rsidR="00A05F59" w:rsidRDefault="00A05F59" w:rsidP="00E026EC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lastRenderedPageBreak/>
        <w:t>DMZ</w:t>
      </w:r>
    </w:p>
    <w:p w14:paraId="7A714E24" w14:textId="200C383C" w:rsidR="00E026EC" w:rsidRDefault="00F67323" w:rsidP="00E026EC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IP:</w:t>
      </w:r>
      <w:r w:rsidR="00FE493F">
        <w:rPr>
          <w:rFonts w:eastAsia="Times New Roman" w:cstheme="minorHAnsi"/>
          <w:bCs/>
          <w:color w:val="auto"/>
          <w:sz w:val="22"/>
        </w:rPr>
        <w:t xml:space="preserve"> </w:t>
      </w:r>
      <w:r w:rsidR="005D413A">
        <w:rPr>
          <w:rFonts w:eastAsia="Times New Roman" w:cstheme="minorHAnsi"/>
          <w:bCs/>
          <w:color w:val="auto"/>
          <w:sz w:val="22"/>
        </w:rPr>
        <w:t>172.16.1.1</w:t>
      </w:r>
    </w:p>
    <w:p w14:paraId="7ED5A755" w14:textId="4556195B" w:rsidR="00F67323" w:rsidRDefault="00F67323" w:rsidP="00E026EC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</w:t>
      </w:r>
      <w:r w:rsidR="005D413A">
        <w:rPr>
          <w:rFonts w:eastAsia="Times New Roman" w:cstheme="minorHAnsi"/>
          <w:bCs/>
          <w:color w:val="auto"/>
          <w:sz w:val="22"/>
        </w:rPr>
        <w:t xml:space="preserve"> Mask: 255.255.255.</w:t>
      </w:r>
      <w:r w:rsidR="008E728A">
        <w:rPr>
          <w:rFonts w:eastAsia="Times New Roman" w:cstheme="minorHAnsi"/>
          <w:bCs/>
          <w:color w:val="auto"/>
          <w:sz w:val="22"/>
        </w:rPr>
        <w:t>24</w:t>
      </w:r>
      <w:r w:rsidR="005F3668">
        <w:rPr>
          <w:rFonts w:eastAsia="Times New Roman" w:cstheme="minorHAnsi"/>
          <w:bCs/>
          <w:color w:val="auto"/>
          <w:sz w:val="22"/>
        </w:rPr>
        <w:t>8 (CIDR</w:t>
      </w:r>
      <w:r w:rsidR="00E779AE">
        <w:rPr>
          <w:rFonts w:eastAsia="Times New Roman" w:cstheme="minorHAnsi"/>
          <w:bCs/>
          <w:color w:val="auto"/>
          <w:sz w:val="22"/>
        </w:rPr>
        <w:t xml:space="preserve"> /29)</w:t>
      </w:r>
    </w:p>
    <w:p w14:paraId="0BE8A359" w14:textId="5A18453D" w:rsidR="00E779AE" w:rsidRDefault="00E779AE" w:rsidP="00E779AE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RETEINTERNA</w:t>
      </w:r>
    </w:p>
    <w:p w14:paraId="366F0E4E" w14:textId="458C469E" w:rsidR="00EB2167" w:rsidRDefault="00EB2167" w:rsidP="00EB2167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IP: 172.16.</w:t>
      </w:r>
      <w:r w:rsidR="00A75BC0">
        <w:rPr>
          <w:rFonts w:eastAsia="Times New Roman" w:cstheme="minorHAnsi"/>
          <w:bCs/>
          <w:color w:val="auto"/>
          <w:sz w:val="22"/>
        </w:rPr>
        <w:t>1.</w:t>
      </w:r>
      <w:r w:rsidR="00A46782">
        <w:rPr>
          <w:rFonts w:eastAsia="Times New Roman" w:cstheme="minorHAnsi"/>
          <w:bCs/>
          <w:color w:val="auto"/>
          <w:sz w:val="22"/>
        </w:rPr>
        <w:t>9</w:t>
      </w:r>
    </w:p>
    <w:p w14:paraId="46A0A911" w14:textId="1D55B332" w:rsidR="00A46782" w:rsidRDefault="00A46782" w:rsidP="00EB2167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 Mask: 255.255.255.248 (CIDR/29)</w:t>
      </w:r>
    </w:p>
    <w:p w14:paraId="64480017" w14:textId="5B429DE1" w:rsidR="00C70782" w:rsidRDefault="00C70782" w:rsidP="00C70782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354E6D15" w14:textId="25AFADB0" w:rsidR="00C70782" w:rsidRDefault="008F3932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7" w:name="_Toc190879820"/>
      <w:r>
        <w:rPr>
          <w:rFonts w:eastAsia="Times New Roman" w:cstheme="minorHAnsi"/>
          <w:bCs/>
          <w:noProof/>
          <w:color w:val="auto"/>
          <w:sz w:val="22"/>
        </w:rPr>
        <w:drawing>
          <wp:anchor distT="0" distB="0" distL="114300" distR="114300" simplePos="0" relativeHeight="251666432" behindDoc="0" locked="0" layoutInCell="1" allowOverlap="1" wp14:anchorId="0002FA52" wp14:editId="6020C815">
            <wp:simplePos x="0" y="0"/>
            <wp:positionH relativeFrom="margin">
              <wp:align>right</wp:align>
            </wp:positionH>
            <wp:positionV relativeFrom="paragraph">
              <wp:posOffset>185972</wp:posOffset>
            </wp:positionV>
            <wp:extent cx="6090285" cy="3924935"/>
            <wp:effectExtent l="0" t="0" r="5715" b="0"/>
            <wp:wrapTopAndBottom/>
            <wp:docPr id="177401154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0782">
        <w:rPr>
          <w:rFonts w:eastAsia="Times New Roman" w:cstheme="minorHAnsi"/>
          <w:bCs/>
          <w:color w:val="auto"/>
          <w:sz w:val="22"/>
        </w:rPr>
        <w:t>Creazione Alias</w:t>
      </w:r>
      <w:bookmarkEnd w:id="7"/>
    </w:p>
    <w:p w14:paraId="5EBA506C" w14:textId="30598E1D" w:rsidR="00356A5B" w:rsidRDefault="00356A5B" w:rsidP="00356A5B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Per una gestione migliore delle regole si </w:t>
      </w:r>
      <w:r w:rsidR="005338FF">
        <w:rPr>
          <w:rFonts w:eastAsia="Times New Roman" w:cstheme="minorHAnsi"/>
          <w:bCs/>
          <w:color w:val="auto"/>
          <w:sz w:val="22"/>
        </w:rPr>
        <w:t>definisce un nome per indicare un gruppo di reti.</w:t>
      </w:r>
    </w:p>
    <w:p w14:paraId="1A1F4A06" w14:textId="16072481" w:rsidR="005338FF" w:rsidRDefault="00CC41A7" w:rsidP="00CC41A7">
      <w:pPr>
        <w:pStyle w:val="Paragrafoelenco"/>
        <w:numPr>
          <w:ilvl w:val="2"/>
          <w:numId w:val="10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Rete_Interna</w:t>
      </w:r>
      <w:proofErr w:type="spellEnd"/>
    </w:p>
    <w:p w14:paraId="2CC7BC9A" w14:textId="3EE97E04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192.168.1.0/26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1</w:t>
      </w:r>
    </w:p>
    <w:p w14:paraId="28AC3D99" w14:textId="4BEC35AA" w:rsidR="006A5C0E" w:rsidRPr="006A5C0E" w:rsidRDefault="00CC41A7" w:rsidP="006A5C0E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192.168.2.0/26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2</w:t>
      </w:r>
    </w:p>
    <w:p w14:paraId="50032A47" w14:textId="1C975434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192.168.3.0/26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3</w:t>
      </w:r>
    </w:p>
    <w:p w14:paraId="5001D321" w14:textId="70BEB5C2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192.168.4.0/26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4</w:t>
      </w:r>
    </w:p>
    <w:p w14:paraId="5B24937D" w14:textId="0412D988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192.168.5.0/26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5</w:t>
      </w:r>
    </w:p>
    <w:p w14:paraId="77499517" w14:textId="6B0E83B3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192.168.6.0/26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6</w:t>
      </w:r>
    </w:p>
    <w:p w14:paraId="60C23038" w14:textId="4ACBF7DC" w:rsidR="006A5C0E" w:rsidRDefault="00740D54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192.168.10.0/26 - NAS</w:t>
      </w:r>
    </w:p>
    <w:p w14:paraId="6BD7BD63" w14:textId="77777777" w:rsidR="009633BD" w:rsidRDefault="009633BD" w:rsidP="009633BD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1CDE0F52" w14:textId="20D1F432" w:rsidR="00E5508D" w:rsidRDefault="00E5508D" w:rsidP="009633BD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60861A93" w14:textId="454CBBF3" w:rsidR="006E761C" w:rsidRDefault="008F3932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8" w:name="_Toc190879821"/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63360" behindDoc="0" locked="0" layoutInCell="1" allowOverlap="1" wp14:anchorId="39AF715F" wp14:editId="2BD344E0">
            <wp:simplePos x="0" y="0"/>
            <wp:positionH relativeFrom="margin">
              <wp:align>center</wp:align>
            </wp:positionH>
            <wp:positionV relativeFrom="paragraph">
              <wp:posOffset>342780</wp:posOffset>
            </wp:positionV>
            <wp:extent cx="5831205" cy="1643380"/>
            <wp:effectExtent l="0" t="0" r="0" b="0"/>
            <wp:wrapTopAndBottom/>
            <wp:docPr id="40093412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3BD">
        <w:rPr>
          <w:rFonts w:eastAsia="Times New Roman" w:cstheme="minorHAnsi"/>
          <w:bCs/>
          <w:color w:val="auto"/>
          <w:sz w:val="22"/>
        </w:rPr>
        <w:t>Aggiunta Regole pfSense</w:t>
      </w:r>
      <w:bookmarkEnd w:id="8"/>
    </w:p>
    <w:p w14:paraId="039919CC" w14:textId="77777777" w:rsidR="006B31BB" w:rsidRDefault="006B31BB" w:rsidP="006B31BB">
      <w:pPr>
        <w:pStyle w:val="Paragrafoelenco"/>
        <w:ind w:left="1080"/>
        <w:rPr>
          <w:rFonts w:eastAsia="Times New Roman" w:cstheme="minorHAnsi"/>
          <w:bCs/>
          <w:color w:val="auto"/>
          <w:sz w:val="22"/>
        </w:rPr>
      </w:pPr>
    </w:p>
    <w:p w14:paraId="655BD9D6" w14:textId="77777777" w:rsidR="006B31BB" w:rsidRDefault="006B31BB" w:rsidP="006B31BB">
      <w:pPr>
        <w:pStyle w:val="Paragrafoelenco"/>
        <w:ind w:left="1080"/>
        <w:rPr>
          <w:rFonts w:eastAsia="Times New Roman" w:cstheme="minorHAnsi"/>
          <w:bCs/>
          <w:color w:val="auto"/>
          <w:sz w:val="22"/>
        </w:rPr>
      </w:pPr>
    </w:p>
    <w:p w14:paraId="23EC2EF1" w14:textId="237F4A8D" w:rsidR="00642124" w:rsidRPr="0069090B" w:rsidRDefault="00D64A78" w:rsidP="0069090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 Interna</w:t>
      </w:r>
      <w:r w:rsidR="00642124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36D18BAC" w14:textId="6C2F4C47" w:rsidR="00642124" w:rsidRDefault="00D64A78" w:rsidP="00D64A78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</w:t>
      </w:r>
      <w:r w:rsidR="00642124" w:rsidRPr="00D64A78">
        <w:rPr>
          <w:rFonts w:eastAsia="Times New Roman" w:cstheme="minorHAnsi"/>
          <w:bCs/>
          <w:color w:val="auto"/>
          <w:sz w:val="22"/>
        </w:rPr>
        <w:t>egola</w:t>
      </w:r>
      <w:r w:rsidR="00417D84">
        <w:rPr>
          <w:rFonts w:eastAsia="Times New Roman" w:cstheme="minorHAnsi"/>
          <w:bCs/>
          <w:color w:val="auto"/>
          <w:sz w:val="22"/>
        </w:rPr>
        <w:t>1</w:t>
      </w:r>
      <w:r w:rsidR="00642124" w:rsidRPr="00D64A78">
        <w:rPr>
          <w:rFonts w:eastAsia="Times New Roman" w:cstheme="minorHAnsi"/>
          <w:bCs/>
          <w:color w:val="auto"/>
          <w:sz w:val="22"/>
        </w:rPr>
        <w:t>:</w:t>
      </w:r>
      <w:r w:rsidR="00585279">
        <w:rPr>
          <w:rFonts w:eastAsia="Times New Roman" w:cstheme="minorHAnsi"/>
          <w:b/>
          <w:color w:val="C00000"/>
          <w:sz w:val="22"/>
        </w:rPr>
        <w:t xml:space="preserve"> </w:t>
      </w:r>
      <w:r w:rsidR="00572C43">
        <w:rPr>
          <w:rFonts w:eastAsia="Times New Roman" w:cstheme="minorHAnsi"/>
          <w:bCs/>
          <w:color w:val="auto"/>
          <w:sz w:val="22"/>
        </w:rPr>
        <w:t>I</w:t>
      </w:r>
      <w:r w:rsidR="00642124" w:rsidRPr="00D64A78">
        <w:rPr>
          <w:rFonts w:eastAsia="Times New Roman" w:cstheme="minorHAnsi"/>
          <w:bCs/>
          <w:color w:val="auto"/>
          <w:sz w:val="22"/>
        </w:rPr>
        <w:t>mpedisce qualsiasi richiesta avanzata dalla zona interna verso la DMZ</w:t>
      </w:r>
    </w:p>
    <w:p w14:paraId="4892603A" w14:textId="0BDEA170" w:rsidR="00D64A78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54ACB03D" w14:textId="4697B120" w:rsidR="00E42070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2E7D8B8A" w14:textId="28D55077" w:rsidR="00E42070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</w:t>
      </w:r>
      <w:r w:rsidR="003233C6">
        <w:rPr>
          <w:rFonts w:eastAsia="Times New Roman" w:cstheme="minorHAnsi"/>
          <w:bCs/>
          <w:color w:val="auto"/>
          <w:sz w:val="22"/>
        </w:rPr>
        <w:t xml:space="preserve">: </w:t>
      </w:r>
      <w:proofErr w:type="spellStart"/>
      <w:r w:rsidR="009106FE">
        <w:rPr>
          <w:rFonts w:eastAsia="Times New Roman" w:cstheme="minorHAnsi"/>
          <w:bCs/>
          <w:color w:val="auto"/>
          <w:sz w:val="22"/>
        </w:rPr>
        <w:t>A</w:t>
      </w:r>
      <w:r w:rsidR="003233C6">
        <w:rPr>
          <w:rFonts w:eastAsia="Times New Roman" w:cstheme="minorHAnsi"/>
          <w:bCs/>
          <w:color w:val="auto"/>
          <w:sz w:val="22"/>
        </w:rPr>
        <w:t>ny</w:t>
      </w:r>
      <w:proofErr w:type="spellEnd"/>
    </w:p>
    <w:p w14:paraId="5E43D773" w14:textId="325AFF0F" w:rsidR="003233C6" w:rsidRPr="00417D84" w:rsidRDefault="003233C6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>Source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 </w:t>
      </w:r>
      <w:r w:rsidR="00F80D09"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 or Alias</w:t>
      </w: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proofErr w:type="spellStart"/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>U</w:t>
      </w:r>
      <w:r w:rsidR="00417D84">
        <w:rPr>
          <w:rFonts w:eastAsia="Times New Roman" w:cstheme="minorHAnsi"/>
          <w:bCs/>
          <w:color w:val="auto"/>
          <w:sz w:val="22"/>
          <w:lang w:val="en-US"/>
        </w:rPr>
        <w:t>ffici_Subnets</w:t>
      </w:r>
      <w:proofErr w:type="spellEnd"/>
    </w:p>
    <w:p w14:paraId="7738F1E1" w14:textId="109E37B6" w:rsidR="009106FE" w:rsidRDefault="009106FE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008D97C4" w14:textId="5084E487" w:rsidR="008310B7" w:rsidRDefault="008310B7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>: 172.16.1.0/</w:t>
      </w:r>
      <w:r w:rsidR="00464B10">
        <w:rPr>
          <w:rFonts w:eastAsia="Times New Roman" w:cstheme="minorHAnsi"/>
          <w:bCs/>
          <w:color w:val="auto"/>
          <w:sz w:val="22"/>
        </w:rPr>
        <w:t>29</w:t>
      </w:r>
    </w:p>
    <w:p w14:paraId="62AD3F4A" w14:textId="59A5A580" w:rsidR="00642124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6DDE0B77" w14:textId="6D243116" w:rsidR="00464B10" w:rsidRDefault="00464B10" w:rsidP="00464B10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4A237884" w14:textId="03E9B186" w:rsidR="00464B10" w:rsidRDefault="00464B10" w:rsidP="00464B1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</w:t>
      </w:r>
      <w:r w:rsidRPr="00D64A78">
        <w:rPr>
          <w:rFonts w:eastAsia="Times New Roman" w:cstheme="minorHAnsi"/>
          <w:bCs/>
          <w:color w:val="auto"/>
          <w:sz w:val="22"/>
        </w:rPr>
        <w:t>egola</w:t>
      </w:r>
      <w:r w:rsidR="00417D84">
        <w:rPr>
          <w:rFonts w:eastAsia="Times New Roman" w:cstheme="minorHAnsi"/>
          <w:bCs/>
          <w:color w:val="auto"/>
          <w:sz w:val="22"/>
        </w:rPr>
        <w:t>2</w:t>
      </w:r>
      <w:r w:rsidRPr="00D64A78">
        <w:rPr>
          <w:rFonts w:eastAsia="Times New Roman" w:cstheme="minorHAnsi"/>
          <w:bCs/>
          <w:color w:val="auto"/>
          <w:sz w:val="22"/>
        </w:rPr>
        <w:t xml:space="preserve">: </w:t>
      </w:r>
      <w:r w:rsidRPr="00642124">
        <w:rPr>
          <w:rFonts w:eastAsia="Times New Roman" w:cstheme="minorHAnsi"/>
          <w:bCs/>
          <w:color w:val="auto"/>
          <w:sz w:val="22"/>
        </w:rPr>
        <w:t>permette ai client della rete interna per raggiungere internet</w:t>
      </w:r>
    </w:p>
    <w:p w14:paraId="4DD34122" w14:textId="2D239B69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Pass</w:t>
      </w:r>
    </w:p>
    <w:p w14:paraId="3C76A5BF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2EC1558C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Protocol: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49FBA870" w14:textId="45FA5AB5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Source: </w:t>
      </w:r>
      <w:proofErr w:type="spellStart"/>
      <w:r w:rsidR="00585279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56799C97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127926C6" w14:textId="7C57C48D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: </w:t>
      </w:r>
      <w:proofErr w:type="spellStart"/>
      <w:r w:rsidR="00585279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673B9BEF" w14:textId="31FFCF82" w:rsidR="00642124" w:rsidRDefault="00464B10" w:rsidP="00585279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016E39A8" w14:textId="3997B9E1" w:rsidR="002824FB" w:rsidRPr="00642124" w:rsidRDefault="002824FB" w:rsidP="002824FB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43E9457C" w14:textId="0CC2B9B1" w:rsidR="002824FB" w:rsidRPr="0069090B" w:rsidRDefault="008F3932" w:rsidP="002824F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64384" behindDoc="0" locked="0" layoutInCell="1" allowOverlap="1" wp14:anchorId="26F97C20" wp14:editId="25D4D99E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5744845" cy="1626235"/>
            <wp:effectExtent l="0" t="0" r="8255" b="0"/>
            <wp:wrapTopAndBottom/>
            <wp:docPr id="1655505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4FB">
        <w:rPr>
          <w:rFonts w:eastAsia="Times New Roman" w:cstheme="minorHAnsi"/>
          <w:bCs/>
          <w:color w:val="auto"/>
          <w:sz w:val="22"/>
        </w:rPr>
        <w:t>DMZ</w:t>
      </w:r>
      <w:r w:rsidR="002824FB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4A32AC9A" w14:textId="77777777" w:rsidR="00BF7790" w:rsidRDefault="002824FB" w:rsidP="00BF779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BF7790">
        <w:rPr>
          <w:rFonts w:eastAsia="Times New Roman" w:cstheme="minorHAnsi"/>
          <w:bCs/>
          <w:color w:val="auto"/>
          <w:sz w:val="22"/>
        </w:rPr>
        <w:t>Regola1:</w:t>
      </w:r>
      <w:r w:rsidRPr="00BF7790">
        <w:rPr>
          <w:rFonts w:eastAsia="Times New Roman" w:cstheme="minorHAnsi"/>
          <w:b/>
          <w:color w:val="C00000"/>
          <w:sz w:val="22"/>
        </w:rPr>
        <w:t xml:space="preserve"> </w:t>
      </w:r>
      <w:r w:rsidR="00BF7790" w:rsidRPr="00642124">
        <w:rPr>
          <w:rFonts w:eastAsia="Times New Roman" w:cstheme="minorHAnsi"/>
          <w:bCs/>
          <w:color w:val="auto"/>
          <w:sz w:val="22"/>
        </w:rPr>
        <w:t>impedisce qualsiasi richiesta avanzata dalla DMZ verso la zona interna</w:t>
      </w:r>
      <w:r w:rsidR="00BF7790" w:rsidRPr="00BF7790">
        <w:rPr>
          <w:rFonts w:eastAsia="Times New Roman" w:cstheme="minorHAnsi"/>
          <w:bCs/>
          <w:color w:val="auto"/>
          <w:sz w:val="22"/>
        </w:rPr>
        <w:t xml:space="preserve"> </w:t>
      </w:r>
    </w:p>
    <w:p w14:paraId="23202EFF" w14:textId="6AAAA032" w:rsidR="002824FB" w:rsidRPr="00BF7790" w:rsidRDefault="002824FB" w:rsidP="00BF779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BF7790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24B7A596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345820C4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Protocol: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3EDDEAA" w14:textId="71CA3B78" w:rsidR="002824FB" w:rsidRPr="00417D84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 w:rsidR="00155904">
        <w:rPr>
          <w:rFonts w:eastAsia="Times New Roman" w:cstheme="minorHAnsi"/>
          <w:bCs/>
          <w:color w:val="auto"/>
          <w:sz w:val="22"/>
          <w:lang w:val="en-US"/>
        </w:rPr>
        <w:t>172.16.1.0/29</w:t>
      </w:r>
    </w:p>
    <w:p w14:paraId="4783E2F8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29A71B50" w14:textId="68C588FC" w:rsidR="002824FB" w:rsidRPr="00155904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>Destination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</w:t>
      </w:r>
      <w:r w:rsidR="00F80D09"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proofErr w:type="spellStart"/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>U</w:t>
      </w:r>
      <w:r w:rsidR="00155904">
        <w:rPr>
          <w:rFonts w:eastAsia="Times New Roman" w:cstheme="minorHAnsi"/>
          <w:bCs/>
          <w:color w:val="auto"/>
          <w:sz w:val="22"/>
          <w:lang w:val="en-US"/>
        </w:rPr>
        <w:t>ffici_Subnets</w:t>
      </w:r>
      <w:proofErr w:type="spellEnd"/>
    </w:p>
    <w:p w14:paraId="0ACF9007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57D5065A" w14:textId="3D553457" w:rsidR="002824FB" w:rsidRDefault="002824FB" w:rsidP="002824FB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2007D65C" w14:textId="08C5B6F7" w:rsidR="00C47ABB" w:rsidRPr="0069090B" w:rsidRDefault="008D6C36" w:rsidP="00C47AB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lastRenderedPageBreak/>
        <w:drawing>
          <wp:anchor distT="107950" distB="107950" distL="114300" distR="114300" simplePos="0" relativeHeight="251665408" behindDoc="0" locked="0" layoutInCell="1" allowOverlap="1" wp14:anchorId="30027B77" wp14:editId="3A06187A">
            <wp:simplePos x="0" y="0"/>
            <wp:positionH relativeFrom="margin">
              <wp:align>center</wp:align>
            </wp:positionH>
            <wp:positionV relativeFrom="paragraph">
              <wp:posOffset>377406</wp:posOffset>
            </wp:positionV>
            <wp:extent cx="5805170" cy="2243455"/>
            <wp:effectExtent l="0" t="0" r="5080" b="4445"/>
            <wp:wrapTopAndBottom/>
            <wp:docPr id="41303530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ABB">
        <w:rPr>
          <w:rFonts w:eastAsia="Times New Roman" w:cstheme="minorHAnsi"/>
          <w:bCs/>
          <w:color w:val="auto"/>
          <w:sz w:val="22"/>
        </w:rPr>
        <w:t>WAN</w:t>
      </w:r>
      <w:r w:rsidR="00C47ABB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77A95F48" w14:textId="68A0E1EF" w:rsidR="00C47ABB" w:rsidRPr="00642124" w:rsidRDefault="00C47ABB" w:rsidP="004F49AF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>Regola</w:t>
      </w:r>
      <w:r w:rsidR="00500CEC">
        <w:rPr>
          <w:rFonts w:eastAsia="Times New Roman" w:cstheme="minorHAnsi"/>
          <w:bCs/>
          <w:color w:val="auto"/>
          <w:sz w:val="22"/>
        </w:rPr>
        <w:t xml:space="preserve"> </w:t>
      </w:r>
      <w:r w:rsidRPr="00C47ABB">
        <w:rPr>
          <w:rFonts w:eastAsia="Times New Roman" w:cstheme="minorHAnsi"/>
          <w:bCs/>
          <w:color w:val="auto"/>
          <w:sz w:val="22"/>
        </w:rPr>
        <w:t>1:</w:t>
      </w:r>
      <w:r w:rsidRPr="00C47ABB">
        <w:rPr>
          <w:rFonts w:eastAsia="Times New Roman" w:cstheme="minorHAnsi"/>
          <w:b/>
          <w:color w:val="C00000"/>
          <w:sz w:val="22"/>
        </w:rPr>
        <w:t xml:space="preserve"> </w:t>
      </w:r>
      <w:r w:rsidRPr="00642124">
        <w:rPr>
          <w:rFonts w:eastAsia="Times New Roman" w:cstheme="minorHAnsi"/>
          <w:bCs/>
          <w:color w:val="auto"/>
          <w:sz w:val="22"/>
        </w:rPr>
        <w:t>impedisce qualsiasi richiesta proveniente da internet destinata alla rete interna</w:t>
      </w:r>
    </w:p>
    <w:p w14:paraId="7FF5E633" w14:textId="73986F2E" w:rsidR="00C47ABB" w:rsidRPr="00C47ABB" w:rsidRDefault="00C47ABB" w:rsidP="000A053A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Pass</w:t>
      </w:r>
    </w:p>
    <w:p w14:paraId="178D30A2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1E8F854E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Protocol: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02F9BBA2" w14:textId="2552375C" w:rsidR="00C47ABB" w:rsidRPr="00417D84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 w:rsidR="00500CEC"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419FF577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098B83E" w14:textId="77777777" w:rsidR="00C47ABB" w:rsidRPr="00155904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proofErr w:type="spellStart"/>
      <w:r w:rsidRPr="00155904">
        <w:rPr>
          <w:rFonts w:eastAsia="Times New Roman" w:cstheme="minorHAnsi"/>
          <w:bCs/>
          <w:color w:val="auto"/>
          <w:sz w:val="22"/>
          <w:lang w:val="en-US"/>
        </w:rPr>
        <w:t>U</w:t>
      </w:r>
      <w:r>
        <w:rPr>
          <w:rFonts w:eastAsia="Times New Roman" w:cstheme="minorHAnsi"/>
          <w:bCs/>
          <w:color w:val="auto"/>
          <w:sz w:val="22"/>
          <w:lang w:val="en-US"/>
        </w:rPr>
        <w:t>ffici_Subnets</w:t>
      </w:r>
      <w:proofErr w:type="spellEnd"/>
    </w:p>
    <w:p w14:paraId="442D5478" w14:textId="77777777" w:rsidR="002D466A" w:rsidRDefault="00C47ABB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 w:rsidRPr="002D466A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40B21A0A" w14:textId="77777777" w:rsidR="008A6471" w:rsidRDefault="008A6471" w:rsidP="008A6471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6C950D43" w14:textId="3201067F" w:rsidR="00500CEC" w:rsidRPr="002D466A" w:rsidRDefault="00500CEC" w:rsidP="00F76CE9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>Regola 2</w:t>
      </w:r>
      <w:r w:rsidR="007C5FF4" w:rsidRPr="002D466A">
        <w:rPr>
          <w:rFonts w:eastAsia="Times New Roman" w:cstheme="minorHAnsi"/>
          <w:bCs/>
          <w:color w:val="auto"/>
          <w:sz w:val="22"/>
        </w:rPr>
        <w:t xml:space="preserve"> + Regola 3</w:t>
      </w:r>
      <w:r w:rsidR="008D6C36">
        <w:rPr>
          <w:rFonts w:eastAsia="Times New Roman" w:cstheme="minorHAnsi"/>
          <w:bCs/>
          <w:color w:val="auto"/>
          <w:sz w:val="22"/>
        </w:rPr>
        <w:t xml:space="preserve"> + Regola 4</w:t>
      </w:r>
      <w:r w:rsidRPr="002D466A">
        <w:rPr>
          <w:rFonts w:eastAsia="Times New Roman" w:cstheme="minorHAnsi"/>
          <w:bCs/>
          <w:color w:val="auto"/>
          <w:sz w:val="22"/>
        </w:rPr>
        <w:t xml:space="preserve">: </w:t>
      </w:r>
      <w:r w:rsidR="007C5FF4" w:rsidRPr="002D466A">
        <w:rPr>
          <w:rFonts w:eastAsia="Times New Roman" w:cstheme="minorHAnsi"/>
          <w:bCs/>
          <w:color w:val="auto"/>
          <w:sz w:val="22"/>
        </w:rPr>
        <w:t xml:space="preserve">permette di </w:t>
      </w:r>
      <w:r w:rsidR="008908E2" w:rsidRPr="002D466A">
        <w:rPr>
          <w:rFonts w:eastAsia="Times New Roman" w:cstheme="minorHAnsi"/>
          <w:bCs/>
          <w:color w:val="auto"/>
          <w:sz w:val="22"/>
        </w:rPr>
        <w:t xml:space="preserve">raggiungere il server web </w:t>
      </w:r>
      <w:r w:rsidR="000E27A3" w:rsidRPr="002D466A">
        <w:rPr>
          <w:rFonts w:eastAsia="Times New Roman" w:cstheme="minorHAnsi"/>
          <w:bCs/>
          <w:color w:val="auto"/>
          <w:sz w:val="22"/>
        </w:rPr>
        <w:t xml:space="preserve">nella DMZ </w:t>
      </w:r>
      <w:r w:rsidR="008908E2" w:rsidRPr="002D466A">
        <w:rPr>
          <w:rFonts w:eastAsia="Times New Roman" w:cstheme="minorHAnsi"/>
          <w:bCs/>
          <w:color w:val="auto"/>
          <w:sz w:val="22"/>
        </w:rPr>
        <w:t>solo sulla porta 80 o 443</w:t>
      </w:r>
    </w:p>
    <w:p w14:paraId="33FD937E" w14:textId="6EFDA3C1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>
        <w:rPr>
          <w:rFonts w:eastAsia="Times New Roman" w:cstheme="minorHAnsi"/>
          <w:bCs/>
          <w:color w:val="auto"/>
          <w:sz w:val="22"/>
        </w:rPr>
        <w:t>Pass</w:t>
      </w:r>
    </w:p>
    <w:p w14:paraId="2210129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5DA58E62" w14:textId="74E476DF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33541E8B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3D248546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D19B2E9" w14:textId="215997FA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r>
        <w:rPr>
          <w:rFonts w:eastAsia="Times New Roman" w:cstheme="minorHAnsi"/>
          <w:bCs/>
          <w:color w:val="auto"/>
          <w:sz w:val="22"/>
          <w:lang w:val="en-US"/>
        </w:rPr>
        <w:t>172.16.1.1</w:t>
      </w:r>
    </w:p>
    <w:p w14:paraId="1DF15E60" w14:textId="717797BB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r>
        <w:rPr>
          <w:rFonts w:eastAsia="Times New Roman" w:cstheme="minorHAnsi"/>
          <w:bCs/>
          <w:color w:val="auto"/>
          <w:sz w:val="22"/>
        </w:rPr>
        <w:t>80</w:t>
      </w:r>
    </w:p>
    <w:p w14:paraId="74DA110A" w14:textId="77777777" w:rsidR="00642124" w:rsidRDefault="00642124" w:rsidP="00642124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19569610" w14:textId="77777777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>
        <w:rPr>
          <w:rFonts w:eastAsia="Times New Roman" w:cstheme="minorHAnsi"/>
          <w:bCs/>
          <w:color w:val="auto"/>
          <w:sz w:val="22"/>
        </w:rPr>
        <w:t>Pass</w:t>
      </w:r>
    </w:p>
    <w:p w14:paraId="29C7A4ED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6B0EEC0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36814014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17840507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EC19524" w14:textId="77777777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r>
        <w:rPr>
          <w:rFonts w:eastAsia="Times New Roman" w:cstheme="minorHAnsi"/>
          <w:bCs/>
          <w:color w:val="auto"/>
          <w:sz w:val="22"/>
          <w:lang w:val="en-US"/>
        </w:rPr>
        <w:t>172.16.1.1</w:t>
      </w:r>
    </w:p>
    <w:p w14:paraId="23835761" w14:textId="492E7091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r>
        <w:rPr>
          <w:rFonts w:eastAsia="Times New Roman" w:cstheme="minorHAnsi"/>
          <w:bCs/>
          <w:color w:val="auto"/>
          <w:sz w:val="22"/>
        </w:rPr>
        <w:t>443</w:t>
      </w:r>
    </w:p>
    <w:p w14:paraId="66A8EF4E" w14:textId="77777777" w:rsidR="008A6471" w:rsidRDefault="008A6471" w:rsidP="008A6471">
      <w:pPr>
        <w:rPr>
          <w:rFonts w:eastAsia="Times New Roman" w:cstheme="minorHAnsi"/>
          <w:bCs/>
          <w:color w:val="auto"/>
          <w:sz w:val="22"/>
        </w:rPr>
      </w:pPr>
    </w:p>
    <w:p w14:paraId="50576F23" w14:textId="439CC31A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454F68DB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12767CEB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66A2F14D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140FFE1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4492F658" w14:textId="485E3198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>Destinatio</w:t>
      </w:r>
      <w:r w:rsidR="000E1A81">
        <w:rPr>
          <w:rFonts w:eastAsia="Times New Roman" w:cstheme="minorHAnsi"/>
          <w:bCs/>
          <w:color w:val="auto"/>
          <w:sz w:val="22"/>
          <w:lang w:val="en-US"/>
        </w:rPr>
        <w:t>n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r>
        <w:rPr>
          <w:rFonts w:eastAsia="Times New Roman" w:cstheme="minorHAnsi"/>
          <w:bCs/>
          <w:color w:val="auto"/>
          <w:sz w:val="22"/>
          <w:lang w:val="en-US"/>
        </w:rPr>
        <w:t>172.16.1.</w:t>
      </w:r>
      <w:r w:rsidR="000E1A81">
        <w:rPr>
          <w:rFonts w:eastAsia="Times New Roman" w:cstheme="minorHAnsi"/>
          <w:bCs/>
          <w:color w:val="auto"/>
          <w:sz w:val="22"/>
          <w:lang w:val="en-US"/>
        </w:rPr>
        <w:t>0/29</w:t>
      </w:r>
    </w:p>
    <w:p w14:paraId="550166D5" w14:textId="4041716A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 w:rsidR="000E1A81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61CFE8E2" w14:textId="77777777" w:rsidR="000E1A81" w:rsidRPr="00A05F59" w:rsidRDefault="000E1A81" w:rsidP="000E1A81">
      <w:pPr>
        <w:rPr>
          <w:rFonts w:eastAsia="Times New Roman" w:cstheme="minorHAnsi"/>
          <w:bCs/>
          <w:color w:val="auto"/>
          <w:sz w:val="22"/>
        </w:rPr>
      </w:pPr>
    </w:p>
    <w:p w14:paraId="6A005258" w14:textId="77693EE0" w:rsidR="00941BF8" w:rsidRDefault="00941BF8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9" w:name="_Toc190879822"/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lastRenderedPageBreak/>
        <w:t xml:space="preserve">ANALISI </w:t>
      </w:r>
      <w:r w:rsidR="00B164D0"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DVWA</w:t>
      </w:r>
      <w:bookmarkEnd w:id="9"/>
    </w:p>
    <w:p w14:paraId="76462523" w14:textId="76D05795" w:rsidR="006B31BB" w:rsidRDefault="006B31BB" w:rsidP="006B31BB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 w:rsidRPr="006B31BB">
        <w:rPr>
          <w:rFonts w:eastAsia="Times New Roman" w:cstheme="minorHAnsi"/>
          <w:bCs/>
          <w:color w:val="auto"/>
          <w:sz w:val="22"/>
        </w:rPr>
        <w:t>Nella DMZ è presen</w:t>
      </w:r>
      <w:r>
        <w:rPr>
          <w:rFonts w:eastAsia="Times New Roman" w:cstheme="minorHAnsi"/>
          <w:bCs/>
          <w:color w:val="auto"/>
          <w:sz w:val="22"/>
        </w:rPr>
        <w:t xml:space="preserve">te </w:t>
      </w:r>
      <w:r w:rsidR="00A10AB4">
        <w:rPr>
          <w:rFonts w:eastAsia="Times New Roman" w:cstheme="minorHAnsi"/>
          <w:bCs/>
          <w:color w:val="auto"/>
          <w:sz w:val="22"/>
        </w:rPr>
        <w:t>il</w:t>
      </w:r>
      <w:r w:rsidR="007A0716">
        <w:rPr>
          <w:rFonts w:eastAsia="Times New Roman" w:cstheme="minorHAnsi"/>
          <w:bCs/>
          <w:color w:val="auto"/>
          <w:sz w:val="22"/>
        </w:rPr>
        <w:t xml:space="preserve"> web</w:t>
      </w:r>
      <w:r w:rsidR="00170064">
        <w:rPr>
          <w:rFonts w:eastAsia="Times New Roman" w:cstheme="minorHAnsi"/>
          <w:bCs/>
          <w:color w:val="auto"/>
          <w:sz w:val="22"/>
        </w:rPr>
        <w:t xml:space="preserve"> </w:t>
      </w:r>
      <w:r w:rsidR="007A0716">
        <w:rPr>
          <w:rFonts w:eastAsia="Times New Roman" w:cstheme="minorHAnsi"/>
          <w:bCs/>
          <w:color w:val="auto"/>
          <w:sz w:val="22"/>
        </w:rPr>
        <w:t>server su cui si è andati a svolgere un’attenta analisi in quanto raggiungibile da</w:t>
      </w:r>
      <w:r w:rsidR="00A10AB4">
        <w:rPr>
          <w:rFonts w:eastAsia="Times New Roman" w:cstheme="minorHAnsi"/>
          <w:bCs/>
          <w:color w:val="auto"/>
          <w:sz w:val="22"/>
        </w:rPr>
        <w:t>ll’esterno della rete.</w:t>
      </w:r>
    </w:p>
    <w:p w14:paraId="23A7DB94" w14:textId="5E8B09C4" w:rsidR="006552D2" w:rsidRPr="00F62663" w:rsidRDefault="006552D2" w:rsidP="00F62663">
      <w:pPr>
        <w:rPr>
          <w:rFonts w:eastAsia="Times New Roman" w:cstheme="minorHAnsi"/>
          <w:bCs/>
          <w:color w:val="auto"/>
          <w:sz w:val="22"/>
        </w:rPr>
      </w:pPr>
    </w:p>
    <w:p w14:paraId="17A2C10E" w14:textId="0829605A" w:rsidR="00B164D0" w:rsidRPr="00610192" w:rsidRDefault="007A2759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4"/>
          <w:szCs w:val="24"/>
        </w:rPr>
      </w:pPr>
      <w:bookmarkStart w:id="10" w:name="_Toc190879823"/>
      <w:r w:rsidRPr="00610192">
        <w:rPr>
          <w:rFonts w:eastAsia="Times New Roman" w:cstheme="minorHAnsi"/>
          <w:bCs/>
          <w:color w:val="auto"/>
          <w:sz w:val="24"/>
          <w:szCs w:val="24"/>
        </w:rPr>
        <w:t>Enumerazione Porte Aperte</w:t>
      </w:r>
      <w:bookmarkEnd w:id="10"/>
    </w:p>
    <w:p w14:paraId="09C96F58" w14:textId="7E1680E5" w:rsidR="00610192" w:rsidRDefault="00610192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425806AE" w14:textId="17028144" w:rsidR="00610192" w:rsidRDefault="00F62663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0" distB="0" distL="114300" distR="114300" simplePos="0" relativeHeight="251668480" behindDoc="0" locked="0" layoutInCell="1" allowOverlap="1" wp14:anchorId="1A77AB8B" wp14:editId="5625D81B">
            <wp:simplePos x="0" y="0"/>
            <wp:positionH relativeFrom="margin">
              <wp:align>center</wp:align>
            </wp:positionH>
            <wp:positionV relativeFrom="paragraph">
              <wp:posOffset>452243</wp:posOffset>
            </wp:positionV>
            <wp:extent cx="3985260" cy="4770120"/>
            <wp:effectExtent l="0" t="0" r="0" b="0"/>
            <wp:wrapTopAndBottom/>
            <wp:docPr id="144118517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4717">
        <w:rPr>
          <w:rFonts w:eastAsia="Times New Roman" w:cstheme="minorHAnsi"/>
          <w:bCs/>
          <w:color w:val="auto"/>
          <w:sz w:val="22"/>
        </w:rPr>
        <w:t xml:space="preserve">Il tool </w:t>
      </w:r>
      <w:r w:rsidR="002467CE">
        <w:rPr>
          <w:rFonts w:eastAsia="Times New Roman" w:cstheme="minorHAnsi"/>
          <w:bCs/>
          <w:color w:val="auto"/>
          <w:sz w:val="22"/>
        </w:rPr>
        <w:t>sviluppato ha</w:t>
      </w:r>
      <w:r w:rsidR="008A4717">
        <w:rPr>
          <w:rFonts w:eastAsia="Times New Roman" w:cstheme="minorHAnsi"/>
          <w:bCs/>
          <w:color w:val="auto"/>
          <w:sz w:val="22"/>
        </w:rPr>
        <w:t xml:space="preserve"> effettuato una scansione dandoci immediato riscontro delle porte aperte e del servizio ad ess</w:t>
      </w:r>
      <w:r w:rsidR="002467CE">
        <w:rPr>
          <w:rFonts w:eastAsia="Times New Roman" w:cstheme="minorHAnsi"/>
          <w:bCs/>
          <w:color w:val="auto"/>
          <w:sz w:val="22"/>
        </w:rPr>
        <w:t>e collegata.</w:t>
      </w:r>
    </w:p>
    <w:p w14:paraId="5D841164" w14:textId="2CCF86E1" w:rsidR="002467CE" w:rsidRDefault="002467CE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3094C289" w14:textId="77777777" w:rsidR="00F62663" w:rsidRDefault="00F62663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1EE1F62B" w14:textId="77777777" w:rsidR="00F62663" w:rsidRDefault="00F62663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0E4919BA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56ED29B5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58C2803D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01FF94A1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1C1E988E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15F1E6F3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348EBFD1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30474B88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636EDE20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225BA7D4" w14:textId="504C899F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6D4C600C" w14:textId="64756F63" w:rsidR="007A2759" w:rsidRDefault="007A2759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4"/>
          <w:szCs w:val="24"/>
        </w:rPr>
      </w:pPr>
      <w:bookmarkStart w:id="11" w:name="_Toc190879824"/>
      <w:r w:rsidRPr="00610192">
        <w:rPr>
          <w:rFonts w:eastAsia="Times New Roman" w:cstheme="minorHAnsi"/>
          <w:bCs/>
          <w:color w:val="auto"/>
          <w:sz w:val="24"/>
          <w:szCs w:val="24"/>
        </w:rPr>
        <w:t xml:space="preserve">Analisi Metodi </w:t>
      </w:r>
      <w:r w:rsidR="005835C7">
        <w:rPr>
          <w:rFonts w:eastAsia="Times New Roman" w:cstheme="minorHAnsi"/>
          <w:bCs/>
          <w:color w:val="auto"/>
          <w:sz w:val="24"/>
          <w:szCs w:val="24"/>
        </w:rPr>
        <w:t>http</w:t>
      </w:r>
      <w:bookmarkEnd w:id="11"/>
    </w:p>
    <w:p w14:paraId="695F9655" w14:textId="30192C76" w:rsidR="005835C7" w:rsidRDefault="005835C7" w:rsidP="005835C7">
      <w:pPr>
        <w:pStyle w:val="Paragrafoelenco"/>
        <w:rPr>
          <w:rFonts w:eastAsia="Times New Roman" w:cstheme="minorHAnsi"/>
          <w:bCs/>
          <w:color w:val="auto"/>
          <w:sz w:val="24"/>
          <w:szCs w:val="24"/>
        </w:rPr>
      </w:pPr>
    </w:p>
    <w:p w14:paraId="53F271A0" w14:textId="7BC21758" w:rsidR="005835C7" w:rsidRDefault="008273A0" w:rsidP="008273A0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lastRenderedPageBreak/>
        <w:drawing>
          <wp:anchor distT="0" distB="0" distL="114300" distR="114300" simplePos="0" relativeHeight="251669504" behindDoc="0" locked="0" layoutInCell="1" allowOverlap="1" wp14:anchorId="2782E97C" wp14:editId="2D784E96">
            <wp:simplePos x="0" y="0"/>
            <wp:positionH relativeFrom="margin">
              <wp:align>center</wp:align>
            </wp:positionH>
            <wp:positionV relativeFrom="paragraph">
              <wp:posOffset>508417</wp:posOffset>
            </wp:positionV>
            <wp:extent cx="5670550" cy="5342890"/>
            <wp:effectExtent l="0" t="0" r="6350" b="0"/>
            <wp:wrapTopAndBottom/>
            <wp:docPr id="189814893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35C7" w:rsidRPr="005835C7">
        <w:rPr>
          <w:rFonts w:eastAsia="Times New Roman" w:cstheme="minorHAnsi"/>
          <w:bCs/>
          <w:color w:val="auto"/>
          <w:sz w:val="22"/>
        </w:rPr>
        <w:t>La se</w:t>
      </w:r>
      <w:r w:rsidR="005835C7">
        <w:rPr>
          <w:rFonts w:eastAsia="Times New Roman" w:cstheme="minorHAnsi"/>
          <w:bCs/>
          <w:color w:val="auto"/>
          <w:sz w:val="22"/>
        </w:rPr>
        <w:t>conda parte dell’analisi</w:t>
      </w:r>
      <w:r w:rsidR="00DA7C8C">
        <w:rPr>
          <w:rFonts w:eastAsia="Times New Roman" w:cstheme="minorHAnsi"/>
          <w:bCs/>
          <w:color w:val="auto"/>
          <w:sz w:val="22"/>
        </w:rPr>
        <w:t xml:space="preserve"> si è concentrata sull’analisi dei metodi </w:t>
      </w:r>
      <w:r w:rsidR="00227197">
        <w:rPr>
          <w:rFonts w:eastAsia="Times New Roman" w:cstheme="minorHAnsi"/>
          <w:bCs/>
          <w:color w:val="auto"/>
          <w:sz w:val="22"/>
        </w:rPr>
        <w:t xml:space="preserve">accettati </w:t>
      </w:r>
      <w:r w:rsidR="009410B4">
        <w:rPr>
          <w:rFonts w:eastAsia="Times New Roman" w:cstheme="minorHAnsi"/>
          <w:bCs/>
          <w:color w:val="auto"/>
          <w:sz w:val="22"/>
        </w:rPr>
        <w:t xml:space="preserve">dal Web Server e </w:t>
      </w:r>
      <w:r w:rsidR="00AA05E5">
        <w:rPr>
          <w:rFonts w:eastAsia="Times New Roman" w:cstheme="minorHAnsi"/>
          <w:bCs/>
          <w:color w:val="auto"/>
          <w:sz w:val="22"/>
        </w:rPr>
        <w:t xml:space="preserve">sui codici di stato </w:t>
      </w:r>
      <w:r w:rsidR="00F00A40">
        <w:rPr>
          <w:rFonts w:eastAsia="Times New Roman" w:cstheme="minorHAnsi"/>
          <w:bCs/>
          <w:color w:val="auto"/>
          <w:sz w:val="22"/>
        </w:rPr>
        <w:t>rest</w:t>
      </w:r>
      <w:r w:rsidR="00F00A40" w:rsidRPr="008273A0">
        <w:rPr>
          <w:rFonts w:eastAsia="Times New Roman" w:cstheme="minorHAnsi"/>
          <w:bCs/>
          <w:color w:val="auto"/>
          <w:sz w:val="22"/>
        </w:rPr>
        <w:t>ituiti.</w:t>
      </w:r>
    </w:p>
    <w:p w14:paraId="74191FB2" w14:textId="77777777" w:rsidR="008273A0" w:rsidRDefault="008273A0" w:rsidP="008273A0">
      <w:pPr>
        <w:pStyle w:val="Paragrafoelenco"/>
        <w:rPr>
          <w:rFonts w:eastAsia="Times New Roman" w:cstheme="minorHAnsi"/>
          <w:bCs/>
          <w:color w:val="auto"/>
          <w:sz w:val="22"/>
        </w:rPr>
      </w:pPr>
    </w:p>
    <w:p w14:paraId="2D15B381" w14:textId="77777777" w:rsidR="008273A0" w:rsidRPr="008273A0" w:rsidRDefault="008273A0" w:rsidP="008273A0">
      <w:pPr>
        <w:pStyle w:val="Paragrafoelenco"/>
        <w:rPr>
          <w:rFonts w:eastAsia="Times New Roman" w:cstheme="minorHAnsi"/>
          <w:bCs/>
          <w:color w:val="auto"/>
          <w:sz w:val="22"/>
        </w:rPr>
      </w:pPr>
    </w:p>
    <w:sectPr w:rsidR="008273A0" w:rsidRPr="008273A0" w:rsidSect="000821D9">
      <w:headerReference w:type="default" r:id="rId17"/>
      <w:footerReference w:type="default" r:id="rId18"/>
      <w:footerReference w:type="first" r:id="rId19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2C730E" w14:textId="77777777" w:rsidR="00856C5E" w:rsidRDefault="00856C5E" w:rsidP="004B7E44">
      <w:r>
        <w:separator/>
      </w:r>
    </w:p>
  </w:endnote>
  <w:endnote w:type="continuationSeparator" w:id="0">
    <w:p w14:paraId="1603ABFE" w14:textId="77777777" w:rsidR="00856C5E" w:rsidRDefault="00856C5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D81948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4EEF033" w14:textId="54031B13" w:rsidR="00576F83" w:rsidRDefault="00576F83" w:rsidP="00576F83">
          <w:pPr>
            <w:pStyle w:val="Pidipagina"/>
            <w:rPr>
              <w:lang w:bidi="it-IT"/>
            </w:rPr>
          </w:pPr>
          <w:r>
            <w:rPr>
              <w:lang w:bidi="it-IT"/>
            </w:rPr>
            <w:t>Fal</w:t>
          </w:r>
          <w:r w:rsidR="00204195">
            <w:rPr>
              <w:lang w:bidi="it-IT"/>
            </w:rPr>
            <w:t>c</w:t>
          </w:r>
          <w:r>
            <w:rPr>
              <w:lang w:bidi="it-IT"/>
            </w:rPr>
            <w:t>onLock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9F2666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noProof/>
            <w:lang w:bidi="it-IT"/>
          </w:rPr>
          <w:t>1</w:t>
        </w:r>
        <w:r>
          <w:rPr>
            <w:noProof/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6FDFF" w14:textId="77777777" w:rsidR="00856C5E" w:rsidRDefault="00856C5E" w:rsidP="004B7E44">
      <w:r>
        <w:separator/>
      </w:r>
    </w:p>
  </w:footnote>
  <w:footnote w:type="continuationSeparator" w:id="0">
    <w:p w14:paraId="5A3E5E40" w14:textId="77777777" w:rsidR="00856C5E" w:rsidRDefault="00856C5E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756A878A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2CE0A36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7A8B3F4E" wp14:editId="4B087A23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3F206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A8B3F4E" id="Rettango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233F206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E8E"/>
    <w:multiLevelType w:val="hybridMultilevel"/>
    <w:tmpl w:val="A14661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152FC3"/>
    <w:multiLevelType w:val="multilevel"/>
    <w:tmpl w:val="1E9CD1F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6615FB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A3536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9B70CCC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63796BF6"/>
    <w:multiLevelType w:val="hybridMultilevel"/>
    <w:tmpl w:val="C7F8F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3852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90923"/>
    <w:multiLevelType w:val="multilevel"/>
    <w:tmpl w:val="E7EE1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A1210BE"/>
    <w:multiLevelType w:val="hybridMultilevel"/>
    <w:tmpl w:val="F98299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1585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E715E5"/>
    <w:multiLevelType w:val="multilevel"/>
    <w:tmpl w:val="E7EE1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86570017">
    <w:abstractNumId w:val="5"/>
  </w:num>
  <w:num w:numId="2" w16cid:durableId="2080128453">
    <w:abstractNumId w:val="6"/>
  </w:num>
  <w:num w:numId="3" w16cid:durableId="1743794130">
    <w:abstractNumId w:val="1"/>
  </w:num>
  <w:num w:numId="4" w16cid:durableId="1735660924">
    <w:abstractNumId w:val="7"/>
  </w:num>
  <w:num w:numId="5" w16cid:durableId="459500894">
    <w:abstractNumId w:val="0"/>
  </w:num>
  <w:num w:numId="6" w16cid:durableId="822282809">
    <w:abstractNumId w:val="4"/>
  </w:num>
  <w:num w:numId="7" w16cid:durableId="826483815">
    <w:abstractNumId w:val="3"/>
  </w:num>
  <w:num w:numId="8" w16cid:durableId="2115248823">
    <w:abstractNumId w:val="8"/>
  </w:num>
  <w:num w:numId="9" w16cid:durableId="1093476902">
    <w:abstractNumId w:val="2"/>
  </w:num>
  <w:num w:numId="10" w16cid:durableId="21175590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BDA"/>
    <w:rsid w:val="00011CBF"/>
    <w:rsid w:val="000658E8"/>
    <w:rsid w:val="000821D9"/>
    <w:rsid w:val="00097FB7"/>
    <w:rsid w:val="000A7252"/>
    <w:rsid w:val="000B5259"/>
    <w:rsid w:val="000E1A81"/>
    <w:rsid w:val="000E27A3"/>
    <w:rsid w:val="00110D22"/>
    <w:rsid w:val="00132A2D"/>
    <w:rsid w:val="00145B92"/>
    <w:rsid w:val="00155904"/>
    <w:rsid w:val="001615BC"/>
    <w:rsid w:val="00170064"/>
    <w:rsid w:val="00180D61"/>
    <w:rsid w:val="001D7A29"/>
    <w:rsid w:val="001E0060"/>
    <w:rsid w:val="001F6045"/>
    <w:rsid w:val="00204195"/>
    <w:rsid w:val="00204921"/>
    <w:rsid w:val="00205BE2"/>
    <w:rsid w:val="002060F8"/>
    <w:rsid w:val="00216B44"/>
    <w:rsid w:val="00227197"/>
    <w:rsid w:val="002403EF"/>
    <w:rsid w:val="002467CE"/>
    <w:rsid w:val="00257487"/>
    <w:rsid w:val="002824FB"/>
    <w:rsid w:val="00293B83"/>
    <w:rsid w:val="002A5BD6"/>
    <w:rsid w:val="002B6323"/>
    <w:rsid w:val="002C14C4"/>
    <w:rsid w:val="002C17F3"/>
    <w:rsid w:val="002C27DE"/>
    <w:rsid w:val="002C47FE"/>
    <w:rsid w:val="002D466A"/>
    <w:rsid w:val="002D7F66"/>
    <w:rsid w:val="002E041E"/>
    <w:rsid w:val="002E1F4A"/>
    <w:rsid w:val="00312639"/>
    <w:rsid w:val="0031589C"/>
    <w:rsid w:val="00322411"/>
    <w:rsid w:val="00322869"/>
    <w:rsid w:val="003233C6"/>
    <w:rsid w:val="0033263C"/>
    <w:rsid w:val="00341A4C"/>
    <w:rsid w:val="003445B0"/>
    <w:rsid w:val="003522F2"/>
    <w:rsid w:val="00356A5B"/>
    <w:rsid w:val="003749E2"/>
    <w:rsid w:val="003C597E"/>
    <w:rsid w:val="003D0496"/>
    <w:rsid w:val="003D6BDA"/>
    <w:rsid w:val="003D7459"/>
    <w:rsid w:val="003D7F11"/>
    <w:rsid w:val="003E60B6"/>
    <w:rsid w:val="003F68EB"/>
    <w:rsid w:val="00404DD3"/>
    <w:rsid w:val="004062F0"/>
    <w:rsid w:val="00417D84"/>
    <w:rsid w:val="00425148"/>
    <w:rsid w:val="00432B60"/>
    <w:rsid w:val="00462F9B"/>
    <w:rsid w:val="00464B10"/>
    <w:rsid w:val="004716E4"/>
    <w:rsid w:val="00472D6E"/>
    <w:rsid w:val="00472FA7"/>
    <w:rsid w:val="004A313A"/>
    <w:rsid w:val="004B7E44"/>
    <w:rsid w:val="004C6953"/>
    <w:rsid w:val="004D5252"/>
    <w:rsid w:val="004F2B86"/>
    <w:rsid w:val="004F49AF"/>
    <w:rsid w:val="004F716E"/>
    <w:rsid w:val="00500CEC"/>
    <w:rsid w:val="00502FCF"/>
    <w:rsid w:val="00510231"/>
    <w:rsid w:val="00515957"/>
    <w:rsid w:val="00525D69"/>
    <w:rsid w:val="005338FF"/>
    <w:rsid w:val="005517B8"/>
    <w:rsid w:val="00565BA4"/>
    <w:rsid w:val="00572C43"/>
    <w:rsid w:val="00576F83"/>
    <w:rsid w:val="00582230"/>
    <w:rsid w:val="005835C7"/>
    <w:rsid w:val="00585279"/>
    <w:rsid w:val="005A718F"/>
    <w:rsid w:val="005A756A"/>
    <w:rsid w:val="005B0884"/>
    <w:rsid w:val="005D413A"/>
    <w:rsid w:val="005E45F2"/>
    <w:rsid w:val="005F1626"/>
    <w:rsid w:val="005F3668"/>
    <w:rsid w:val="00603E6E"/>
    <w:rsid w:val="00610192"/>
    <w:rsid w:val="006124B7"/>
    <w:rsid w:val="00625CEE"/>
    <w:rsid w:val="00632AAF"/>
    <w:rsid w:val="0063435F"/>
    <w:rsid w:val="00641202"/>
    <w:rsid w:val="00642124"/>
    <w:rsid w:val="006552D2"/>
    <w:rsid w:val="00657A5F"/>
    <w:rsid w:val="00660103"/>
    <w:rsid w:val="00675392"/>
    <w:rsid w:val="00684ADB"/>
    <w:rsid w:val="0069090B"/>
    <w:rsid w:val="006A3CE7"/>
    <w:rsid w:val="006A5C0E"/>
    <w:rsid w:val="006B31BB"/>
    <w:rsid w:val="006B4464"/>
    <w:rsid w:val="006E761C"/>
    <w:rsid w:val="006F042F"/>
    <w:rsid w:val="006F5822"/>
    <w:rsid w:val="00701809"/>
    <w:rsid w:val="00730ABC"/>
    <w:rsid w:val="00740D54"/>
    <w:rsid w:val="007516CF"/>
    <w:rsid w:val="00757B0E"/>
    <w:rsid w:val="00764F9E"/>
    <w:rsid w:val="007A0716"/>
    <w:rsid w:val="007A2759"/>
    <w:rsid w:val="007A3D50"/>
    <w:rsid w:val="007A4652"/>
    <w:rsid w:val="007B1CB6"/>
    <w:rsid w:val="007B4E8A"/>
    <w:rsid w:val="007C5FF4"/>
    <w:rsid w:val="007E6D26"/>
    <w:rsid w:val="007F6599"/>
    <w:rsid w:val="0081746A"/>
    <w:rsid w:val="008273A0"/>
    <w:rsid w:val="00827EE9"/>
    <w:rsid w:val="008310B7"/>
    <w:rsid w:val="00831B36"/>
    <w:rsid w:val="008407B6"/>
    <w:rsid w:val="00841E18"/>
    <w:rsid w:val="00843AE8"/>
    <w:rsid w:val="00856C5E"/>
    <w:rsid w:val="0085723D"/>
    <w:rsid w:val="008648B0"/>
    <w:rsid w:val="00865301"/>
    <w:rsid w:val="00873089"/>
    <w:rsid w:val="00885776"/>
    <w:rsid w:val="008908E2"/>
    <w:rsid w:val="008926E5"/>
    <w:rsid w:val="008A4717"/>
    <w:rsid w:val="008A6471"/>
    <w:rsid w:val="008B33BC"/>
    <w:rsid w:val="008B528B"/>
    <w:rsid w:val="008C6529"/>
    <w:rsid w:val="008D305A"/>
    <w:rsid w:val="008D30D4"/>
    <w:rsid w:val="008D6C36"/>
    <w:rsid w:val="008E728A"/>
    <w:rsid w:val="008F3932"/>
    <w:rsid w:val="008F409F"/>
    <w:rsid w:val="008F763D"/>
    <w:rsid w:val="009106FE"/>
    <w:rsid w:val="009120E9"/>
    <w:rsid w:val="0091400E"/>
    <w:rsid w:val="0093661C"/>
    <w:rsid w:val="009410B4"/>
    <w:rsid w:val="00941BF8"/>
    <w:rsid w:val="00945900"/>
    <w:rsid w:val="00952E86"/>
    <w:rsid w:val="00952F7B"/>
    <w:rsid w:val="00961FCA"/>
    <w:rsid w:val="009633BD"/>
    <w:rsid w:val="00963B24"/>
    <w:rsid w:val="009731AD"/>
    <w:rsid w:val="00977FCC"/>
    <w:rsid w:val="00983AA3"/>
    <w:rsid w:val="0098532E"/>
    <w:rsid w:val="009C396C"/>
    <w:rsid w:val="009C6A84"/>
    <w:rsid w:val="009D554C"/>
    <w:rsid w:val="009D7C9B"/>
    <w:rsid w:val="00A05F59"/>
    <w:rsid w:val="00A10AB4"/>
    <w:rsid w:val="00A10B7B"/>
    <w:rsid w:val="00A10D76"/>
    <w:rsid w:val="00A213B8"/>
    <w:rsid w:val="00A257E0"/>
    <w:rsid w:val="00A32D15"/>
    <w:rsid w:val="00A46782"/>
    <w:rsid w:val="00A706C8"/>
    <w:rsid w:val="00A75BC0"/>
    <w:rsid w:val="00A76B2C"/>
    <w:rsid w:val="00AA05E5"/>
    <w:rsid w:val="00AA1442"/>
    <w:rsid w:val="00AB7198"/>
    <w:rsid w:val="00AD2C8F"/>
    <w:rsid w:val="00AD3C7B"/>
    <w:rsid w:val="00AF31AD"/>
    <w:rsid w:val="00AF5AA5"/>
    <w:rsid w:val="00B063EF"/>
    <w:rsid w:val="00B164D0"/>
    <w:rsid w:val="00B415CB"/>
    <w:rsid w:val="00B572B4"/>
    <w:rsid w:val="00B77A45"/>
    <w:rsid w:val="00B934B5"/>
    <w:rsid w:val="00BB5AE2"/>
    <w:rsid w:val="00BC0E28"/>
    <w:rsid w:val="00BF2426"/>
    <w:rsid w:val="00BF387E"/>
    <w:rsid w:val="00BF60F6"/>
    <w:rsid w:val="00BF7790"/>
    <w:rsid w:val="00C045EE"/>
    <w:rsid w:val="00C1695A"/>
    <w:rsid w:val="00C4478C"/>
    <w:rsid w:val="00C47ABB"/>
    <w:rsid w:val="00C57C97"/>
    <w:rsid w:val="00C61903"/>
    <w:rsid w:val="00C70782"/>
    <w:rsid w:val="00C94965"/>
    <w:rsid w:val="00CA3468"/>
    <w:rsid w:val="00CA784F"/>
    <w:rsid w:val="00CC41A7"/>
    <w:rsid w:val="00CD0056"/>
    <w:rsid w:val="00D161B9"/>
    <w:rsid w:val="00D312F3"/>
    <w:rsid w:val="00D35E3F"/>
    <w:rsid w:val="00D51652"/>
    <w:rsid w:val="00D53F68"/>
    <w:rsid w:val="00D64A78"/>
    <w:rsid w:val="00D73A58"/>
    <w:rsid w:val="00D76D24"/>
    <w:rsid w:val="00D77535"/>
    <w:rsid w:val="00D84127"/>
    <w:rsid w:val="00D93A11"/>
    <w:rsid w:val="00D95523"/>
    <w:rsid w:val="00DA7C8C"/>
    <w:rsid w:val="00DB26A7"/>
    <w:rsid w:val="00DD4298"/>
    <w:rsid w:val="00DF606F"/>
    <w:rsid w:val="00E026EC"/>
    <w:rsid w:val="00E076ED"/>
    <w:rsid w:val="00E304A3"/>
    <w:rsid w:val="00E32C98"/>
    <w:rsid w:val="00E360D5"/>
    <w:rsid w:val="00E42070"/>
    <w:rsid w:val="00E5508D"/>
    <w:rsid w:val="00E569E3"/>
    <w:rsid w:val="00E624CB"/>
    <w:rsid w:val="00E75E2D"/>
    <w:rsid w:val="00E76CAD"/>
    <w:rsid w:val="00E779AE"/>
    <w:rsid w:val="00E837FA"/>
    <w:rsid w:val="00E92609"/>
    <w:rsid w:val="00E94B5F"/>
    <w:rsid w:val="00EA6376"/>
    <w:rsid w:val="00EB2167"/>
    <w:rsid w:val="00ED04B7"/>
    <w:rsid w:val="00ED4387"/>
    <w:rsid w:val="00EE0C52"/>
    <w:rsid w:val="00F00A40"/>
    <w:rsid w:val="00F071DA"/>
    <w:rsid w:val="00F261A4"/>
    <w:rsid w:val="00F477D8"/>
    <w:rsid w:val="00F54FD0"/>
    <w:rsid w:val="00F62663"/>
    <w:rsid w:val="00F659B9"/>
    <w:rsid w:val="00F67323"/>
    <w:rsid w:val="00F80D09"/>
    <w:rsid w:val="00F81D67"/>
    <w:rsid w:val="00F95CE6"/>
    <w:rsid w:val="00F95CF3"/>
    <w:rsid w:val="00F97310"/>
    <w:rsid w:val="00FA4F7E"/>
    <w:rsid w:val="00FC3129"/>
    <w:rsid w:val="00FD02BD"/>
    <w:rsid w:val="00FE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30ABB"/>
  <w15:chartTrackingRefBased/>
  <w15:docId w15:val="{6901957D-A2DA-4EAF-88D9-3747D68BC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675392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2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675392"/>
    <w:rPr>
      <w:rFonts w:asciiTheme="majorHAnsi" w:eastAsia="Times New Roman" w:hAnsiTheme="majorHAnsi" w:cs="Times New Roman"/>
      <w:b/>
      <w:caps/>
      <w:color w:val="FFFFFF" w:themeColor="background1"/>
      <w:sz w:val="92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2E1F4A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C14C4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C14C4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701809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0180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30ABC"/>
    <w:pPr>
      <w:tabs>
        <w:tab w:val="left" w:pos="720"/>
        <w:tab w:val="right" w:leader="dot" w:pos="9592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3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eo\AppData\Local\Microsoft\Office\16.0\DTS\it-IT%7b78516618-E7B7-4E07-9996-C8566B3CA403%7d\%7b4D55428F-5511-4B91-896C-3B7B3B5F1F2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4A060-4F92-4736-8972-3ED65585D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{4D55428F-5511-4B91-896C-3B7B3B5F1F2E}tf16392796_win32.dotx</Template>
  <TotalTime>691</TotalTime>
  <Pages>10</Pages>
  <Words>1180</Words>
  <Characters>6728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Simeone Cristofaro</dc:creator>
  <cp:keywords/>
  <dc:description/>
  <cp:lastModifiedBy>Simeone Cristofaro</cp:lastModifiedBy>
  <cp:revision>252</cp:revision>
  <dcterms:created xsi:type="dcterms:W3CDTF">2025-02-19T01:01:00Z</dcterms:created>
  <dcterms:modified xsi:type="dcterms:W3CDTF">2025-02-19T17:26:00Z</dcterms:modified>
</cp:coreProperties>
</file>