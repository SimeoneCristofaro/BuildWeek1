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7DAA6C6D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56E7EAD0" w14:textId="0B5934FA" w:rsidR="004B7E44" w:rsidRDefault="005F1626" w:rsidP="004B7E44">
            <w:r>
              <w:rPr>
                <w:noProof/>
                <w:lang w:val="en-US" w:bidi="it-IT"/>
              </w:rPr>
              <w:drawing>
                <wp:anchor distT="0" distB="0" distL="114300" distR="114300" simplePos="0" relativeHeight="251660288" behindDoc="0" locked="0" layoutInCell="1" allowOverlap="1" wp14:anchorId="2464121C" wp14:editId="749DDE37">
                  <wp:simplePos x="0" y="0"/>
                  <wp:positionH relativeFrom="margin">
                    <wp:posOffset>4008582</wp:posOffset>
                  </wp:positionH>
                  <wp:positionV relativeFrom="paragraph">
                    <wp:posOffset>-36682</wp:posOffset>
                  </wp:positionV>
                  <wp:extent cx="1662546" cy="1662546"/>
                  <wp:effectExtent l="0" t="0" r="0" b="0"/>
                  <wp:wrapNone/>
                  <wp:docPr id="4051161" name="Immagine 1" descr="Immagine che contiene testo, grafica, poster, Elementi grafici&#10;&#10;Il contenuto generato dall'IA potrebbe non essere corret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1161" name="Immagine 1" descr="Immagine che contiene testo, grafica, poster, Elementi grafici&#10;&#10;Il contenuto generato dall'IA potrebbe non essere corret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2546" cy="1662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B7E44"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796A6BF4" wp14:editId="576CA0AF">
                      <wp:extent cx="5138670" cy="1506829"/>
                      <wp:effectExtent l="0" t="0" r="0" b="0"/>
                      <wp:docPr id="8" name="Casella di tes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5068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F428109" w14:textId="5B88DDB9" w:rsidR="004B7E44" w:rsidRDefault="00CA784F" w:rsidP="004B7E44">
                                  <w:pPr>
                                    <w:pStyle w:val="Titolo"/>
                                    <w:rPr>
                                      <w:lang w:val="en-US" w:bidi="it-IT"/>
                                    </w:rPr>
                                  </w:pPr>
                                  <w:r>
                                    <w:rPr>
                                      <w:lang w:val="en-US" w:bidi="it-IT"/>
                                    </w:rPr>
                                    <w:t>Relazione</w:t>
                                  </w:r>
                                </w:p>
                                <w:p w14:paraId="6AAA6DBB" w14:textId="220BF041" w:rsidR="004716E4" w:rsidRPr="00CA784F" w:rsidRDefault="004716E4" w:rsidP="004B7E44">
                                  <w:pPr>
                                    <w:pStyle w:val="Titolo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 w:bidi="it-IT"/>
                                    </w:rPr>
                                    <w:t>buildweek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96A6BF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8" o:spid="_x0000_s1026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" filled="f" stroked="f" strokeweight=".5pt">
                      <v:textbox>
                        <w:txbxContent>
                          <w:p w14:paraId="1F428109" w14:textId="5B88DDB9" w:rsidR="004B7E44" w:rsidRDefault="00CA784F" w:rsidP="004B7E44">
                            <w:pPr>
                              <w:pStyle w:val="Titolo"/>
                              <w:rPr>
                                <w:lang w:val="en-US" w:bidi="it-IT"/>
                              </w:rPr>
                            </w:pPr>
                            <w:r>
                              <w:rPr>
                                <w:lang w:val="en-US" w:bidi="it-IT"/>
                              </w:rPr>
                              <w:t>Relazione</w:t>
                            </w:r>
                          </w:p>
                          <w:p w14:paraId="6AAA6DBB" w14:textId="220BF041" w:rsidR="004716E4" w:rsidRPr="00CA784F" w:rsidRDefault="004716E4" w:rsidP="004B7E44">
                            <w:pPr>
                              <w:pStyle w:val="Titol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 w:bidi="it-IT"/>
                              </w:rPr>
                              <w:t>buildweek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A27FEB6" w14:textId="281D366A" w:rsidR="004B7E44" w:rsidRDefault="004B7E44" w:rsidP="004B7E44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0FDF7CE1" wp14:editId="0E4C0788">
                      <wp:extent cx="785611" cy="0"/>
                      <wp:effectExtent l="0" t="38100" r="52705" b="38100"/>
                      <wp:docPr id="5" name="Connettore diritto 5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396BE00" id="Connettore diritto 5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0B635B18" w14:textId="4532F298" w:rsidR="004B7E44" w:rsidRDefault="004B7E44" w:rsidP="004B7E44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59F1E978" wp14:editId="12A7DA20">
                      <wp:extent cx="5138670" cy="1223158"/>
                      <wp:effectExtent l="0" t="0" r="0" b="0"/>
                      <wp:docPr id="3" name="Casella di tes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122315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7048ABB" w14:textId="1BB0DA78" w:rsidR="004716E4" w:rsidRDefault="004716E4" w:rsidP="004B7E44">
                                  <w:pPr>
                                    <w:pStyle w:val="Sottotitolo"/>
                                    <w:rPr>
                                      <w:lang w:val="en-US" w:bidi="it-IT"/>
                                    </w:rPr>
                                  </w:pPr>
                                  <w:r>
                                    <w:rPr>
                                      <w:lang w:val="en-US" w:bidi="it-IT"/>
                                    </w:rPr>
                                    <w:t xml:space="preserve">Progetto Infrastruttura </w:t>
                                  </w:r>
                                </w:p>
                                <w:p w14:paraId="2DC686C8" w14:textId="2C1B94C1" w:rsidR="004716E4" w:rsidRPr="004716E4" w:rsidRDefault="004716E4" w:rsidP="004B7E44">
                                  <w:pPr>
                                    <w:pStyle w:val="Sottotitolo"/>
                                    <w:rPr>
                                      <w:lang w:val="en-US" w:bidi="it-IT"/>
                                    </w:rPr>
                                  </w:pPr>
                                  <w:r>
                                    <w:rPr>
                                      <w:lang w:val="en-US" w:bidi="it-IT"/>
                                    </w:rPr>
                                    <w:t>Theta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9F1E978" id="Casella di testo 3" o:spid="_x0000_s1027" type="#_x0000_t202" style="width:404.6pt;height:9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" filled="f" stroked="f" strokeweight=".5pt">
                      <v:textbox>
                        <w:txbxContent>
                          <w:p w14:paraId="67048ABB" w14:textId="1BB0DA78" w:rsidR="004716E4" w:rsidRDefault="004716E4" w:rsidP="004B7E44">
                            <w:pPr>
                              <w:pStyle w:val="Sottotitolo"/>
                              <w:rPr>
                                <w:lang w:val="en-US" w:bidi="it-IT"/>
                              </w:rPr>
                            </w:pPr>
                            <w:r>
                              <w:rPr>
                                <w:lang w:val="en-US" w:bidi="it-IT"/>
                              </w:rPr>
                              <w:t xml:space="preserve">Progetto Infrastruttura </w:t>
                            </w:r>
                          </w:p>
                          <w:p w14:paraId="2DC686C8" w14:textId="2C1B94C1" w:rsidR="004716E4" w:rsidRPr="004716E4" w:rsidRDefault="004716E4" w:rsidP="004B7E44">
                            <w:pPr>
                              <w:pStyle w:val="Sottotitolo"/>
                              <w:rPr>
                                <w:lang w:val="en-US" w:bidi="it-IT"/>
                              </w:rPr>
                            </w:pPr>
                            <w:r>
                              <w:rPr>
                                <w:lang w:val="en-US" w:bidi="it-IT"/>
                              </w:rPr>
                              <w:t>Theta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5A862236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E0E8118" w14:textId="1D9B7313" w:rsidR="004B7E44" w:rsidRDefault="004B7E44" w:rsidP="004B7E44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1BB51A07" wp14:editId="58870543">
                      <wp:extent cx="2842054" cy="469557"/>
                      <wp:effectExtent l="0" t="0" r="0" b="6985"/>
                      <wp:docPr id="6" name="Casella di tes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8679B49" w14:textId="3BAE179C" w:rsidR="004B7E44" w:rsidRPr="003D6BDA" w:rsidRDefault="003D6BDA" w:rsidP="004B7E44">
                                  <w:pPr>
                                    <w:pStyle w:val="Titolo1"/>
                                    <w:rPr>
                                      <w:lang w:val="en-US"/>
                                    </w:rPr>
                                  </w:pPr>
                                  <w:bookmarkStart w:id="0" w:name="_Toc190935894"/>
                                  <w:bookmarkStart w:id="1" w:name="_Toc190935441"/>
                                  <w:bookmarkStart w:id="2" w:name="_Toc190879814"/>
                                  <w:r>
                                    <w:rPr>
                                      <w:lang w:val="en-US" w:bidi="it-IT"/>
                                    </w:rPr>
                                    <w:t>Fal</w:t>
                                  </w:r>
                                  <w:r w:rsidR="00204195">
                                    <w:rPr>
                                      <w:lang w:val="en-US" w:bidi="it-IT"/>
                                    </w:rPr>
                                    <w:t>c</w:t>
                                  </w:r>
                                  <w:r>
                                    <w:rPr>
                                      <w:lang w:val="en-US" w:bidi="it-IT"/>
                                    </w:rPr>
                                    <w:t>onLock</w:t>
                                  </w:r>
                                  <w:bookmarkEnd w:id="0"/>
                                </w:p>
                                <w:p w14:paraId="69BD3CCC" w14:textId="77777777" w:rsidR="004B7E44" w:rsidRDefault="004B7E44"/>
                                <w:p w14:paraId="1BD252ED" w14:textId="77777777" w:rsidR="004B7E44" w:rsidRPr="003D6BDA" w:rsidRDefault="003D6BDA" w:rsidP="004B7E44">
                                  <w:pPr>
                                    <w:pStyle w:val="Titolo1"/>
                                    <w:rPr>
                                      <w:lang w:val="en-US"/>
                                    </w:rPr>
                                  </w:pPr>
                                  <w:bookmarkStart w:id="3" w:name="_Toc190935895"/>
                                  <w:r>
                                    <w:rPr>
                                      <w:lang w:val="en-US" w:bidi="it-IT"/>
                                    </w:rPr>
                                    <w:t>Fal</w:t>
                                  </w:r>
                                  <w:r w:rsidR="00204195">
                                    <w:rPr>
                                      <w:lang w:val="en-US" w:bidi="it-IT"/>
                                    </w:rPr>
                                    <w:t>c</w:t>
                                  </w:r>
                                  <w:r>
                                    <w:rPr>
                                      <w:lang w:val="en-US" w:bidi="it-IT"/>
                                    </w:rPr>
                                    <w:t>onLock</w:t>
                                  </w:r>
                                  <w:bookmarkEnd w:id="3"/>
                                </w:p>
                                <w:p w14:paraId="6EC40864" w14:textId="77777777" w:rsidR="004B7E44" w:rsidRDefault="004B7E44"/>
                                <w:p w14:paraId="3078F268" w14:textId="7182CA4E" w:rsidR="004B7E44" w:rsidRPr="003D6BDA" w:rsidRDefault="003D6BDA" w:rsidP="004B7E44">
                                  <w:pPr>
                                    <w:pStyle w:val="Titolo1"/>
                                    <w:rPr>
                                      <w:lang w:val="en-US"/>
                                    </w:rPr>
                                  </w:pPr>
                                  <w:bookmarkStart w:id="4" w:name="_Toc190935896"/>
                                  <w:r>
                                    <w:rPr>
                                      <w:lang w:val="en-US" w:bidi="it-IT"/>
                                    </w:rPr>
                                    <w:t>Fal</w:t>
                                  </w:r>
                                  <w:r w:rsidR="00204195">
                                    <w:rPr>
                                      <w:lang w:val="en-US" w:bidi="it-IT"/>
                                    </w:rPr>
                                    <w:t>c</w:t>
                                  </w:r>
                                  <w:r>
                                    <w:rPr>
                                      <w:lang w:val="en-US" w:bidi="it-IT"/>
                                    </w:rPr>
                                    <w:t>onLock</w:t>
                                  </w:r>
                                  <w:bookmarkEnd w:id="1"/>
                                  <w:bookmarkEnd w:id="4"/>
                                </w:p>
                                <w:p w14:paraId="2AF84FE2" w14:textId="77777777" w:rsidR="004B7E44" w:rsidRDefault="004B7E44"/>
                                <w:p w14:paraId="0BA8D154" w14:textId="131D4B40" w:rsidR="004B7E44" w:rsidRPr="003D6BDA" w:rsidRDefault="003D6BDA" w:rsidP="004B7E44">
                                  <w:pPr>
                                    <w:pStyle w:val="Titolo1"/>
                                    <w:rPr>
                                      <w:lang w:val="en-US"/>
                                    </w:rPr>
                                  </w:pPr>
                                  <w:bookmarkStart w:id="5" w:name="_Toc190935442"/>
                                  <w:bookmarkStart w:id="6" w:name="_Toc190935897"/>
                                  <w:r>
                                    <w:rPr>
                                      <w:lang w:val="en-US" w:bidi="it-IT"/>
                                    </w:rPr>
                                    <w:t>Fal</w:t>
                                  </w:r>
                                  <w:r w:rsidR="00204195">
                                    <w:rPr>
                                      <w:lang w:val="en-US" w:bidi="it-IT"/>
                                    </w:rPr>
                                    <w:t>c</w:t>
                                  </w:r>
                                  <w:r>
                                    <w:rPr>
                                      <w:lang w:val="en-US" w:bidi="it-IT"/>
                                    </w:rPr>
                                    <w:t>onLock</w:t>
                                  </w:r>
                                  <w:bookmarkEnd w:id="2"/>
                                  <w:bookmarkEnd w:id="5"/>
                                  <w:bookmarkEnd w:id="6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BB51A07" id="Casella di testo 6" o:spid="_x0000_s1028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/DzHAIAADMEAAAOAAAAZHJzL2Uyb0RvYy54bWysU8tu2zAQvBfoPxC815JV2Uk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" filled="f" stroked="f" strokeweight=".5pt">
                      <v:textbox>
                        <w:txbxContent>
                          <w:p w14:paraId="68679B49" w14:textId="3BAE179C" w:rsidR="004B7E44" w:rsidRPr="003D6BDA" w:rsidRDefault="003D6BDA" w:rsidP="004B7E44">
                            <w:pPr>
                              <w:pStyle w:val="Titolo1"/>
                              <w:rPr>
                                <w:lang w:val="en-US"/>
                              </w:rPr>
                            </w:pPr>
                            <w:bookmarkStart w:id="7" w:name="_Toc190879814"/>
                            <w:bookmarkStart w:id="8" w:name="_Toc190935441"/>
                            <w:bookmarkStart w:id="9" w:name="_Toc190935894"/>
                            <w:r>
                              <w:rPr>
                                <w:lang w:val="en-US" w:bidi="it-IT"/>
                              </w:rPr>
                              <w:t>Fal</w:t>
                            </w:r>
                            <w:r w:rsidR="00204195">
                              <w:rPr>
                                <w:lang w:val="en-US" w:bidi="it-IT"/>
                              </w:rPr>
                              <w:t>c</w:t>
                            </w:r>
                            <w:r>
                              <w:rPr>
                                <w:lang w:val="en-US" w:bidi="it-IT"/>
                              </w:rPr>
                              <w:t>onLock</w:t>
                            </w:r>
                            <w:bookmarkEnd w:id="9"/>
                          </w:p>
                          <w:p w14:paraId="69BD3CCC" w14:textId="77777777" w:rsidR="004B7E44" w:rsidRDefault="004B7E44"/>
                          <w:p w14:paraId="1BD252ED" w14:textId="77777777" w:rsidR="004B7E44" w:rsidRPr="003D6BDA" w:rsidRDefault="003D6BDA" w:rsidP="004B7E44">
                            <w:pPr>
                              <w:pStyle w:val="Titolo1"/>
                              <w:rPr>
                                <w:lang w:val="en-US"/>
                              </w:rPr>
                            </w:pPr>
                            <w:bookmarkStart w:id="10" w:name="_Toc190935895"/>
                            <w:r>
                              <w:rPr>
                                <w:lang w:val="en-US" w:bidi="it-IT"/>
                              </w:rPr>
                              <w:t>Fal</w:t>
                            </w:r>
                            <w:r w:rsidR="00204195">
                              <w:rPr>
                                <w:lang w:val="en-US" w:bidi="it-IT"/>
                              </w:rPr>
                              <w:t>c</w:t>
                            </w:r>
                            <w:r>
                              <w:rPr>
                                <w:lang w:val="en-US" w:bidi="it-IT"/>
                              </w:rPr>
                              <w:t>onLock</w:t>
                            </w:r>
                            <w:bookmarkEnd w:id="10"/>
                          </w:p>
                          <w:p w14:paraId="6EC40864" w14:textId="77777777" w:rsidR="004B7E44" w:rsidRDefault="004B7E44"/>
                          <w:p w14:paraId="3078F268" w14:textId="7182CA4E" w:rsidR="004B7E44" w:rsidRPr="003D6BDA" w:rsidRDefault="003D6BDA" w:rsidP="004B7E44">
                            <w:pPr>
                              <w:pStyle w:val="Titolo1"/>
                              <w:rPr>
                                <w:lang w:val="en-US"/>
                              </w:rPr>
                            </w:pPr>
                            <w:bookmarkStart w:id="11" w:name="_Toc190935896"/>
                            <w:r>
                              <w:rPr>
                                <w:lang w:val="en-US" w:bidi="it-IT"/>
                              </w:rPr>
                              <w:t>Fal</w:t>
                            </w:r>
                            <w:r w:rsidR="00204195">
                              <w:rPr>
                                <w:lang w:val="en-US" w:bidi="it-IT"/>
                              </w:rPr>
                              <w:t>c</w:t>
                            </w:r>
                            <w:r>
                              <w:rPr>
                                <w:lang w:val="en-US" w:bidi="it-IT"/>
                              </w:rPr>
                              <w:t>onLock</w:t>
                            </w:r>
                            <w:bookmarkEnd w:id="8"/>
                            <w:bookmarkEnd w:id="11"/>
                          </w:p>
                          <w:p w14:paraId="2AF84FE2" w14:textId="77777777" w:rsidR="004B7E44" w:rsidRDefault="004B7E44"/>
                          <w:p w14:paraId="0BA8D154" w14:textId="131D4B40" w:rsidR="004B7E44" w:rsidRPr="003D6BDA" w:rsidRDefault="003D6BDA" w:rsidP="004B7E44">
                            <w:pPr>
                              <w:pStyle w:val="Titolo1"/>
                              <w:rPr>
                                <w:lang w:val="en-US"/>
                              </w:rPr>
                            </w:pPr>
                            <w:bookmarkStart w:id="12" w:name="_Toc190935442"/>
                            <w:bookmarkStart w:id="13" w:name="_Toc190935897"/>
                            <w:r>
                              <w:rPr>
                                <w:lang w:val="en-US" w:bidi="it-IT"/>
                              </w:rPr>
                              <w:t>Fal</w:t>
                            </w:r>
                            <w:r w:rsidR="00204195">
                              <w:rPr>
                                <w:lang w:val="en-US" w:bidi="it-IT"/>
                              </w:rPr>
                              <w:t>c</w:t>
                            </w:r>
                            <w:r>
                              <w:rPr>
                                <w:lang w:val="en-US" w:bidi="it-IT"/>
                              </w:rPr>
                              <w:t>onLock</w:t>
                            </w:r>
                            <w:bookmarkEnd w:id="7"/>
                            <w:bookmarkEnd w:id="12"/>
                            <w:bookmarkEnd w:id="13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D7B33FC" w14:textId="1E7C9F1E" w:rsidR="004B7E44" w:rsidRDefault="004B7E44" w:rsidP="004B7E44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579BDCB5" wp14:editId="344E9227">
                      <wp:extent cx="2524259" cy="605155"/>
                      <wp:effectExtent l="0" t="0" r="0" b="4445"/>
                      <wp:docPr id="7" name="Casella di tes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CCB66D6" w14:textId="7DF6DB1E" w:rsidR="004B7E44" w:rsidRPr="004B7E44" w:rsidRDefault="004B7E44" w:rsidP="004B7E44"/>
                                <w:p w14:paraId="223519A7" w14:textId="77777777" w:rsidR="004B7E44" w:rsidRDefault="004B7E44"/>
                                <w:p w14:paraId="6A25E386" w14:textId="77777777" w:rsidR="004B7E44" w:rsidRPr="004B7E44" w:rsidRDefault="004B7E44" w:rsidP="004B7E44"/>
                                <w:p w14:paraId="4A966CF0" w14:textId="77777777" w:rsidR="004B7E44" w:rsidRDefault="004B7E44"/>
                                <w:p w14:paraId="6576534E" w14:textId="07DE0430" w:rsidR="004B7E44" w:rsidRPr="004B7E44" w:rsidRDefault="004B7E44" w:rsidP="004B7E44"/>
                                <w:p w14:paraId="0766D66B" w14:textId="77777777" w:rsidR="004B7E44" w:rsidRDefault="004B7E44"/>
                                <w:p w14:paraId="64A361FC" w14:textId="0F3C7CBF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79BDCB5" id="Casella di testo 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" filled="f" stroked="f" strokeweight=".5pt">
                      <v:textbox>
                        <w:txbxContent>
                          <w:p w14:paraId="7CCB66D6" w14:textId="7DF6DB1E" w:rsidR="004B7E44" w:rsidRPr="004B7E44" w:rsidRDefault="004B7E44" w:rsidP="004B7E44"/>
                          <w:p w14:paraId="223519A7" w14:textId="77777777" w:rsidR="004B7E44" w:rsidRDefault="004B7E44"/>
                          <w:p w14:paraId="6A25E386" w14:textId="77777777" w:rsidR="004B7E44" w:rsidRPr="004B7E44" w:rsidRDefault="004B7E44" w:rsidP="004B7E44"/>
                          <w:p w14:paraId="4A966CF0" w14:textId="77777777" w:rsidR="004B7E44" w:rsidRDefault="004B7E44"/>
                          <w:p w14:paraId="6576534E" w14:textId="07DE0430" w:rsidR="004B7E44" w:rsidRPr="004B7E44" w:rsidRDefault="004B7E44" w:rsidP="004B7E44"/>
                          <w:p w14:paraId="0766D66B" w14:textId="77777777" w:rsidR="004B7E44" w:rsidRDefault="004B7E44"/>
                          <w:p w14:paraId="64A361FC" w14:textId="0F3C7CBF" w:rsidR="004B7E44" w:rsidRPr="004B7E44" w:rsidRDefault="004B7E44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68D7ADF4" wp14:editId="3539619A">
                      <wp:extent cx="2215166" cy="605155"/>
                      <wp:effectExtent l="0" t="0" r="0" b="4445"/>
                      <wp:docPr id="10" name="Casella di tes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15166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0585B14" w14:textId="317135E1" w:rsidR="004B7E44" w:rsidRPr="004B7E44" w:rsidRDefault="004B7E44" w:rsidP="004B7E44"/>
                                <w:p w14:paraId="18AAEAA8" w14:textId="77777777" w:rsidR="004B7E44" w:rsidRDefault="004B7E44"/>
                                <w:p w14:paraId="6FF8E115" w14:textId="77777777" w:rsidR="004B7E44" w:rsidRPr="004B7E44" w:rsidRDefault="004B7E44" w:rsidP="004B7E44"/>
                                <w:p w14:paraId="39DFC95B" w14:textId="77777777" w:rsidR="004B7E44" w:rsidRDefault="004B7E44"/>
                                <w:p w14:paraId="23EA75B7" w14:textId="77777777" w:rsidR="004B7E44" w:rsidRPr="004B7E44" w:rsidRDefault="004B7E44" w:rsidP="004B7E44"/>
                                <w:p w14:paraId="74B2A141" w14:textId="77777777" w:rsidR="004B7E44" w:rsidRDefault="004B7E44"/>
                                <w:p w14:paraId="70821712" w14:textId="03E1282A" w:rsidR="004B7E44" w:rsidRPr="004B7E44" w:rsidRDefault="004B7E44" w:rsidP="004B7E4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8D7ADF4" id="Casella di testo 10" o:spid="_x0000_s1030" type="#_x0000_t202" style="width:174.4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" filled="f" stroked="f" strokeweight=".5pt">
                      <v:textbox>
                        <w:txbxContent>
                          <w:p w14:paraId="40585B14" w14:textId="317135E1" w:rsidR="004B7E44" w:rsidRPr="004B7E44" w:rsidRDefault="004B7E44" w:rsidP="004B7E44"/>
                          <w:p w14:paraId="18AAEAA8" w14:textId="77777777" w:rsidR="004B7E44" w:rsidRDefault="004B7E44"/>
                          <w:p w14:paraId="6FF8E115" w14:textId="77777777" w:rsidR="004B7E44" w:rsidRPr="004B7E44" w:rsidRDefault="004B7E44" w:rsidP="004B7E44"/>
                          <w:p w14:paraId="39DFC95B" w14:textId="77777777" w:rsidR="004B7E44" w:rsidRDefault="004B7E44"/>
                          <w:p w14:paraId="23EA75B7" w14:textId="77777777" w:rsidR="004B7E44" w:rsidRPr="004B7E44" w:rsidRDefault="004B7E44" w:rsidP="004B7E44"/>
                          <w:p w14:paraId="74B2A141" w14:textId="77777777" w:rsidR="004B7E44" w:rsidRDefault="004B7E44"/>
                          <w:p w14:paraId="70821712" w14:textId="03E1282A" w:rsidR="004B7E44" w:rsidRPr="004B7E44" w:rsidRDefault="004B7E44" w:rsidP="004B7E4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66DB5F63" w14:textId="77777777" w:rsidR="004B7E44" w:rsidRDefault="004B7E44" w:rsidP="004B7E44">
      <w:r>
        <w:rPr>
          <w:noProof/>
          <w:lang w:bidi="it-IT"/>
        </w:rPr>
        <w:drawing>
          <wp:anchor distT="0" distB="0" distL="114300" distR="114300" simplePos="0" relativeHeight="251658240" behindDoc="1" locked="0" layoutInCell="1" allowOverlap="1" wp14:anchorId="7562235D" wp14:editId="50F39F7E">
            <wp:simplePos x="0" y="0"/>
            <wp:positionH relativeFrom="column">
              <wp:posOffset>-720090</wp:posOffset>
            </wp:positionH>
            <wp:positionV relativeFrom="page">
              <wp:posOffset>-445</wp:posOffset>
            </wp:positionV>
            <wp:extent cx="7740015" cy="10842171"/>
            <wp:effectExtent l="0" t="0" r="0" b="0"/>
            <wp:wrapNone/>
            <wp:docPr id="1" name="Immagine 1" descr="dettagli di edifici della città in bianco e n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-08-1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842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D3A9697" wp14:editId="3BAFF553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D5A849" id="Rettangolo 2" o:spid="_x0000_s1026" alt="rettangolo colorato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    <w10:wrap anchory="page"/>
              </v:rect>
            </w:pict>
          </mc:Fallback>
        </mc:AlternateContent>
      </w:r>
    </w:p>
    <w:p w14:paraId="08E736C7" w14:textId="02B8EC98" w:rsidR="004B7E44" w:rsidRDefault="004B7E44">
      <w:pPr>
        <w:spacing w:after="200"/>
      </w:pPr>
      <w:r>
        <w:rPr>
          <w:lang w:bidi="it-IT"/>
        </w:rPr>
        <w:br w:type="page"/>
      </w:r>
    </w:p>
    <w:sdt>
      <w:sdtPr>
        <w:rPr>
          <w:rFonts w:asciiTheme="minorHAnsi" w:eastAsiaTheme="minorEastAsia" w:hAnsiTheme="minorHAnsi" w:cstheme="minorBidi"/>
          <w:color w:val="FFFFFF" w:themeColor="background1"/>
          <w:sz w:val="28"/>
          <w:szCs w:val="22"/>
          <w:lang w:eastAsia="en-US"/>
        </w:rPr>
        <w:id w:val="19162782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40AB06" w14:textId="1D49F3D7" w:rsidR="00701809" w:rsidRDefault="00701809">
          <w:pPr>
            <w:pStyle w:val="Titolosommario"/>
          </w:pPr>
          <w:r>
            <w:t>Sommario</w:t>
          </w:r>
        </w:p>
        <w:p w14:paraId="4F7658CE" w14:textId="574266DF" w:rsidR="00923D24" w:rsidRDefault="00701809">
          <w:pPr>
            <w:pStyle w:val="Sommario1"/>
            <w:rPr>
              <w:noProof/>
              <w:color w:val="auto"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A39B03B" w14:textId="609F7EF1" w:rsidR="00923D24" w:rsidRPr="00923D24" w:rsidRDefault="00923D24">
          <w:pPr>
            <w:pStyle w:val="Sommario2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0935898" w:history="1">
            <w:r w:rsidRPr="00923D24">
              <w:rPr>
                <w:rStyle w:val="Collegamentoipertestuale"/>
                <w:color w:val="auto"/>
              </w:rPr>
              <w:t>1.STRUTTURA DEL PROGETTO</w:t>
            </w:r>
            <w:r w:rsidRPr="00923D24">
              <w:rPr>
                <w:webHidden/>
              </w:rPr>
              <w:tab/>
            </w:r>
            <w:r w:rsidRPr="00923D24">
              <w:rPr>
                <w:webHidden/>
              </w:rPr>
              <w:fldChar w:fldCharType="begin"/>
            </w:r>
            <w:r w:rsidRPr="00923D24">
              <w:rPr>
                <w:webHidden/>
              </w:rPr>
              <w:instrText xml:space="preserve"> PAGEREF _Toc190935898 \h </w:instrText>
            </w:r>
            <w:r w:rsidRPr="00923D24">
              <w:rPr>
                <w:webHidden/>
              </w:rPr>
            </w:r>
            <w:r w:rsidRPr="00923D24">
              <w:rPr>
                <w:webHidden/>
              </w:rPr>
              <w:fldChar w:fldCharType="separate"/>
            </w:r>
            <w:r w:rsidRPr="00923D24">
              <w:rPr>
                <w:webHidden/>
              </w:rPr>
              <w:t>3</w:t>
            </w:r>
            <w:r w:rsidRPr="00923D24">
              <w:rPr>
                <w:webHidden/>
              </w:rPr>
              <w:fldChar w:fldCharType="end"/>
            </w:r>
          </w:hyperlink>
        </w:p>
        <w:p w14:paraId="622A6F4B" w14:textId="61D5DF08" w:rsidR="00923D24" w:rsidRPr="00923D24" w:rsidRDefault="00923D24">
          <w:pPr>
            <w:pStyle w:val="Sommario1"/>
            <w:tabs>
              <w:tab w:val="left" w:pos="480"/>
            </w:tabs>
            <w:rPr>
              <w:noProof/>
              <w:color w:val="auto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0935899" w:history="1">
            <w:r w:rsidRPr="00923D24">
              <w:rPr>
                <w:rStyle w:val="Collegamentoipertestuale"/>
                <w:rFonts w:asciiTheme="majorHAnsi" w:eastAsia="Times New Roman" w:hAnsiTheme="majorHAnsi" w:cs="Times New Roman"/>
                <w:b/>
                <w:noProof/>
                <w:color w:val="auto"/>
              </w:rPr>
              <w:t>2.INFRASTRUTTURA</w:t>
            </w:r>
            <w:r w:rsidRPr="00923D24">
              <w:rPr>
                <w:noProof/>
                <w:webHidden/>
                <w:color w:val="auto"/>
              </w:rPr>
              <w:tab/>
            </w:r>
            <w:r w:rsidRPr="00923D24">
              <w:rPr>
                <w:noProof/>
                <w:webHidden/>
                <w:color w:val="auto"/>
              </w:rPr>
              <w:fldChar w:fldCharType="begin"/>
            </w:r>
            <w:r w:rsidRPr="00923D24">
              <w:rPr>
                <w:noProof/>
                <w:webHidden/>
                <w:color w:val="auto"/>
              </w:rPr>
              <w:instrText xml:space="preserve"> PAGEREF _Toc190935899 \h </w:instrText>
            </w:r>
            <w:r w:rsidRPr="00923D24">
              <w:rPr>
                <w:noProof/>
                <w:webHidden/>
                <w:color w:val="auto"/>
              </w:rPr>
            </w:r>
            <w:r w:rsidRPr="00923D24">
              <w:rPr>
                <w:noProof/>
                <w:webHidden/>
                <w:color w:val="auto"/>
              </w:rPr>
              <w:fldChar w:fldCharType="separate"/>
            </w:r>
            <w:r w:rsidRPr="00923D24">
              <w:rPr>
                <w:noProof/>
                <w:webHidden/>
                <w:color w:val="auto"/>
              </w:rPr>
              <w:t>4</w:t>
            </w:r>
            <w:r w:rsidRPr="00923D24">
              <w:rPr>
                <w:noProof/>
                <w:webHidden/>
                <w:color w:val="auto"/>
              </w:rPr>
              <w:fldChar w:fldCharType="end"/>
            </w:r>
          </w:hyperlink>
        </w:p>
        <w:p w14:paraId="10FC825D" w14:textId="64DA1CEE" w:rsidR="00923D24" w:rsidRPr="00923D24" w:rsidRDefault="00923D24">
          <w:pPr>
            <w:pStyle w:val="Sommario1"/>
            <w:tabs>
              <w:tab w:val="left" w:pos="480"/>
            </w:tabs>
            <w:rPr>
              <w:noProof/>
              <w:color w:val="auto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0935900" w:history="1">
            <w:r w:rsidRPr="00923D24">
              <w:rPr>
                <w:rStyle w:val="Collegamentoipertestuale"/>
                <w:rFonts w:asciiTheme="majorHAnsi" w:eastAsia="Times New Roman" w:hAnsiTheme="majorHAnsi" w:cs="Times New Roman"/>
                <w:b/>
                <w:noProof/>
                <w:color w:val="auto"/>
              </w:rPr>
              <w:t>3.SUBNETS</w:t>
            </w:r>
            <w:r w:rsidRPr="00923D24">
              <w:rPr>
                <w:noProof/>
                <w:webHidden/>
                <w:color w:val="auto"/>
              </w:rPr>
              <w:tab/>
            </w:r>
            <w:r w:rsidRPr="00923D24">
              <w:rPr>
                <w:noProof/>
                <w:webHidden/>
                <w:color w:val="auto"/>
              </w:rPr>
              <w:fldChar w:fldCharType="begin"/>
            </w:r>
            <w:r w:rsidRPr="00923D24">
              <w:rPr>
                <w:noProof/>
                <w:webHidden/>
                <w:color w:val="auto"/>
              </w:rPr>
              <w:instrText xml:space="preserve"> PAGEREF _Toc190935900 \h </w:instrText>
            </w:r>
            <w:r w:rsidRPr="00923D24">
              <w:rPr>
                <w:noProof/>
                <w:webHidden/>
                <w:color w:val="auto"/>
              </w:rPr>
            </w:r>
            <w:r w:rsidRPr="00923D24">
              <w:rPr>
                <w:noProof/>
                <w:webHidden/>
                <w:color w:val="auto"/>
              </w:rPr>
              <w:fldChar w:fldCharType="separate"/>
            </w:r>
            <w:r w:rsidRPr="00923D24">
              <w:rPr>
                <w:noProof/>
                <w:webHidden/>
                <w:color w:val="auto"/>
              </w:rPr>
              <w:t>5</w:t>
            </w:r>
            <w:r w:rsidRPr="00923D24">
              <w:rPr>
                <w:noProof/>
                <w:webHidden/>
                <w:color w:val="auto"/>
              </w:rPr>
              <w:fldChar w:fldCharType="end"/>
            </w:r>
          </w:hyperlink>
        </w:p>
        <w:p w14:paraId="4221F5C3" w14:textId="1E94CD4D" w:rsidR="00923D24" w:rsidRPr="00923D24" w:rsidRDefault="00923D24">
          <w:pPr>
            <w:pStyle w:val="Sommario1"/>
            <w:tabs>
              <w:tab w:val="left" w:pos="480"/>
            </w:tabs>
            <w:rPr>
              <w:noProof/>
              <w:color w:val="auto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0935901" w:history="1">
            <w:r w:rsidRPr="00923D24">
              <w:rPr>
                <w:rStyle w:val="Collegamentoipertestuale"/>
                <w:rFonts w:asciiTheme="majorHAnsi" w:eastAsia="Times New Roman" w:hAnsiTheme="majorHAnsi" w:cs="Times New Roman"/>
                <w:b/>
                <w:noProof/>
                <w:color w:val="auto"/>
              </w:rPr>
              <w:t>4.FIREWALL</w:t>
            </w:r>
            <w:r w:rsidRPr="00923D24">
              <w:rPr>
                <w:noProof/>
                <w:webHidden/>
                <w:color w:val="auto"/>
              </w:rPr>
              <w:tab/>
            </w:r>
            <w:r w:rsidRPr="00923D24">
              <w:rPr>
                <w:noProof/>
                <w:webHidden/>
                <w:color w:val="auto"/>
              </w:rPr>
              <w:fldChar w:fldCharType="begin"/>
            </w:r>
            <w:r w:rsidRPr="00923D24">
              <w:rPr>
                <w:noProof/>
                <w:webHidden/>
                <w:color w:val="auto"/>
              </w:rPr>
              <w:instrText xml:space="preserve"> PAGEREF _Toc190935901 \h </w:instrText>
            </w:r>
            <w:r w:rsidRPr="00923D24">
              <w:rPr>
                <w:noProof/>
                <w:webHidden/>
                <w:color w:val="auto"/>
              </w:rPr>
            </w:r>
            <w:r w:rsidRPr="00923D24">
              <w:rPr>
                <w:noProof/>
                <w:webHidden/>
                <w:color w:val="auto"/>
              </w:rPr>
              <w:fldChar w:fldCharType="separate"/>
            </w:r>
            <w:r w:rsidRPr="00923D24">
              <w:rPr>
                <w:noProof/>
                <w:webHidden/>
                <w:color w:val="auto"/>
              </w:rPr>
              <w:t>6</w:t>
            </w:r>
            <w:r w:rsidRPr="00923D24">
              <w:rPr>
                <w:noProof/>
                <w:webHidden/>
                <w:color w:val="auto"/>
              </w:rPr>
              <w:fldChar w:fldCharType="end"/>
            </w:r>
          </w:hyperlink>
        </w:p>
        <w:p w14:paraId="2BDE1AB9" w14:textId="65F74BFD" w:rsidR="00923D24" w:rsidRPr="00923D24" w:rsidRDefault="00923D24">
          <w:pPr>
            <w:pStyle w:val="Sommario2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0935902" w:history="1">
            <w:r w:rsidRPr="00923D24">
              <w:rPr>
                <w:rStyle w:val="Collegamentoipertestuale"/>
                <w:rFonts w:eastAsia="Times New Roman" w:cstheme="minorHAnsi"/>
                <w:color w:val="auto"/>
              </w:rPr>
              <w:t>4.1.</w:t>
            </w:r>
            <w:r w:rsidRPr="00923D24">
              <w:rPr>
                <w:rFonts w:asciiTheme="minorHAnsi" w:hAnsiTheme="minorHAnsi"/>
                <w:b w:val="0"/>
                <w:bCs w:val="0"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923D24">
              <w:rPr>
                <w:rStyle w:val="Collegamentoipertestuale"/>
                <w:rFonts w:eastAsia="Times New Roman" w:cstheme="minorHAnsi"/>
                <w:color w:val="auto"/>
              </w:rPr>
              <w:t>Configurazione Porte GigabitEthernet</w:t>
            </w:r>
            <w:r w:rsidRPr="00923D24">
              <w:rPr>
                <w:webHidden/>
              </w:rPr>
              <w:tab/>
            </w:r>
            <w:r w:rsidRPr="00923D24">
              <w:rPr>
                <w:webHidden/>
              </w:rPr>
              <w:fldChar w:fldCharType="begin"/>
            </w:r>
            <w:r w:rsidRPr="00923D24">
              <w:rPr>
                <w:webHidden/>
              </w:rPr>
              <w:instrText xml:space="preserve"> PAGEREF _Toc190935902 \h </w:instrText>
            </w:r>
            <w:r w:rsidRPr="00923D24">
              <w:rPr>
                <w:webHidden/>
              </w:rPr>
            </w:r>
            <w:r w:rsidRPr="00923D24">
              <w:rPr>
                <w:webHidden/>
              </w:rPr>
              <w:fldChar w:fldCharType="separate"/>
            </w:r>
            <w:r w:rsidRPr="00923D24">
              <w:rPr>
                <w:webHidden/>
              </w:rPr>
              <w:t>6</w:t>
            </w:r>
            <w:r w:rsidRPr="00923D24">
              <w:rPr>
                <w:webHidden/>
              </w:rPr>
              <w:fldChar w:fldCharType="end"/>
            </w:r>
          </w:hyperlink>
        </w:p>
        <w:p w14:paraId="02B3FFBB" w14:textId="3B9CAE9D" w:rsidR="00923D24" w:rsidRPr="00923D24" w:rsidRDefault="00923D24">
          <w:pPr>
            <w:pStyle w:val="Sommario2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0935903" w:history="1">
            <w:r w:rsidRPr="00923D24">
              <w:rPr>
                <w:rStyle w:val="Collegamentoipertestuale"/>
                <w:rFonts w:eastAsia="Times New Roman" w:cstheme="minorHAnsi"/>
                <w:color w:val="auto"/>
              </w:rPr>
              <w:t>4.2.</w:t>
            </w:r>
            <w:r w:rsidRPr="00923D24">
              <w:rPr>
                <w:rFonts w:asciiTheme="minorHAnsi" w:hAnsiTheme="minorHAnsi"/>
                <w:b w:val="0"/>
                <w:bCs w:val="0"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923D24">
              <w:rPr>
                <w:rStyle w:val="Collegamentoipertestuale"/>
                <w:rFonts w:eastAsia="Times New Roman" w:cstheme="minorHAnsi"/>
                <w:color w:val="auto"/>
              </w:rPr>
              <w:t>Creazione Alias</w:t>
            </w:r>
            <w:r w:rsidRPr="00923D24">
              <w:rPr>
                <w:webHidden/>
              </w:rPr>
              <w:tab/>
            </w:r>
            <w:r w:rsidRPr="00923D24">
              <w:rPr>
                <w:webHidden/>
              </w:rPr>
              <w:fldChar w:fldCharType="begin"/>
            </w:r>
            <w:r w:rsidRPr="00923D24">
              <w:rPr>
                <w:webHidden/>
              </w:rPr>
              <w:instrText xml:space="preserve"> PAGEREF _Toc190935903 \h </w:instrText>
            </w:r>
            <w:r w:rsidRPr="00923D24">
              <w:rPr>
                <w:webHidden/>
              </w:rPr>
            </w:r>
            <w:r w:rsidRPr="00923D24">
              <w:rPr>
                <w:webHidden/>
              </w:rPr>
              <w:fldChar w:fldCharType="separate"/>
            </w:r>
            <w:r w:rsidRPr="00923D24">
              <w:rPr>
                <w:webHidden/>
              </w:rPr>
              <w:t>6</w:t>
            </w:r>
            <w:r w:rsidRPr="00923D24">
              <w:rPr>
                <w:webHidden/>
              </w:rPr>
              <w:fldChar w:fldCharType="end"/>
            </w:r>
          </w:hyperlink>
        </w:p>
        <w:p w14:paraId="4E665836" w14:textId="203B9AA0" w:rsidR="00923D24" w:rsidRPr="00923D24" w:rsidRDefault="00923D24">
          <w:pPr>
            <w:pStyle w:val="Sommario2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0935904" w:history="1">
            <w:r w:rsidRPr="00923D24">
              <w:rPr>
                <w:rStyle w:val="Collegamentoipertestuale"/>
                <w:rFonts w:eastAsia="Times New Roman" w:cstheme="minorHAnsi"/>
                <w:color w:val="auto"/>
              </w:rPr>
              <w:t>4.3.</w:t>
            </w:r>
            <w:r w:rsidRPr="00923D24">
              <w:rPr>
                <w:rFonts w:asciiTheme="minorHAnsi" w:hAnsiTheme="minorHAnsi"/>
                <w:b w:val="0"/>
                <w:bCs w:val="0"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923D24">
              <w:rPr>
                <w:rStyle w:val="Collegamentoipertestuale"/>
                <w:rFonts w:eastAsia="Times New Roman" w:cstheme="minorHAnsi"/>
                <w:color w:val="auto"/>
              </w:rPr>
              <w:t>Aggiunta Regole pfSense</w:t>
            </w:r>
            <w:r w:rsidRPr="00923D24">
              <w:rPr>
                <w:webHidden/>
              </w:rPr>
              <w:tab/>
            </w:r>
            <w:r w:rsidRPr="00923D24">
              <w:rPr>
                <w:webHidden/>
              </w:rPr>
              <w:fldChar w:fldCharType="begin"/>
            </w:r>
            <w:r w:rsidRPr="00923D24">
              <w:rPr>
                <w:webHidden/>
              </w:rPr>
              <w:instrText xml:space="preserve"> PAGEREF _Toc190935904 \h </w:instrText>
            </w:r>
            <w:r w:rsidRPr="00923D24">
              <w:rPr>
                <w:webHidden/>
              </w:rPr>
            </w:r>
            <w:r w:rsidRPr="00923D24">
              <w:rPr>
                <w:webHidden/>
              </w:rPr>
              <w:fldChar w:fldCharType="separate"/>
            </w:r>
            <w:r w:rsidRPr="00923D24">
              <w:rPr>
                <w:webHidden/>
              </w:rPr>
              <w:t>7</w:t>
            </w:r>
            <w:r w:rsidRPr="00923D24">
              <w:rPr>
                <w:webHidden/>
              </w:rPr>
              <w:fldChar w:fldCharType="end"/>
            </w:r>
          </w:hyperlink>
        </w:p>
        <w:p w14:paraId="47530110" w14:textId="4D94B998" w:rsidR="00923D24" w:rsidRPr="00923D24" w:rsidRDefault="00923D24">
          <w:pPr>
            <w:pStyle w:val="Sommario1"/>
            <w:tabs>
              <w:tab w:val="left" w:pos="480"/>
            </w:tabs>
            <w:rPr>
              <w:noProof/>
              <w:color w:val="auto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0935905" w:history="1">
            <w:r w:rsidRPr="00923D24">
              <w:rPr>
                <w:rStyle w:val="Collegamentoipertestuale"/>
                <w:rFonts w:asciiTheme="majorHAnsi" w:eastAsia="Times New Roman" w:hAnsiTheme="majorHAnsi" w:cs="Times New Roman"/>
                <w:b/>
                <w:noProof/>
                <w:color w:val="auto"/>
              </w:rPr>
              <w:t>5.IDS/IPS</w:t>
            </w:r>
            <w:r w:rsidRPr="00923D24">
              <w:rPr>
                <w:noProof/>
                <w:webHidden/>
                <w:color w:val="auto"/>
              </w:rPr>
              <w:tab/>
            </w:r>
            <w:r w:rsidRPr="00923D24">
              <w:rPr>
                <w:noProof/>
                <w:webHidden/>
                <w:color w:val="auto"/>
              </w:rPr>
              <w:fldChar w:fldCharType="begin"/>
            </w:r>
            <w:r w:rsidRPr="00923D24">
              <w:rPr>
                <w:noProof/>
                <w:webHidden/>
                <w:color w:val="auto"/>
              </w:rPr>
              <w:instrText xml:space="preserve"> PAGEREF _Toc190935905 \h </w:instrText>
            </w:r>
            <w:r w:rsidRPr="00923D24">
              <w:rPr>
                <w:noProof/>
                <w:webHidden/>
                <w:color w:val="auto"/>
              </w:rPr>
            </w:r>
            <w:r w:rsidRPr="00923D24">
              <w:rPr>
                <w:noProof/>
                <w:webHidden/>
                <w:color w:val="auto"/>
              </w:rPr>
              <w:fldChar w:fldCharType="separate"/>
            </w:r>
            <w:r w:rsidRPr="00923D24">
              <w:rPr>
                <w:noProof/>
                <w:webHidden/>
                <w:color w:val="auto"/>
              </w:rPr>
              <w:t>9</w:t>
            </w:r>
            <w:r w:rsidRPr="00923D24">
              <w:rPr>
                <w:noProof/>
                <w:webHidden/>
                <w:color w:val="auto"/>
              </w:rPr>
              <w:fldChar w:fldCharType="end"/>
            </w:r>
          </w:hyperlink>
        </w:p>
        <w:p w14:paraId="565C8D71" w14:textId="5DA0E604" w:rsidR="00923D24" w:rsidRPr="00923D24" w:rsidRDefault="00923D24">
          <w:pPr>
            <w:pStyle w:val="Sommario1"/>
            <w:tabs>
              <w:tab w:val="left" w:pos="480"/>
            </w:tabs>
            <w:rPr>
              <w:noProof/>
              <w:color w:val="auto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0935906" w:history="1">
            <w:r w:rsidRPr="00923D24">
              <w:rPr>
                <w:rStyle w:val="Collegamentoipertestuale"/>
                <w:rFonts w:asciiTheme="majorHAnsi" w:eastAsia="Times New Roman" w:hAnsiTheme="majorHAnsi" w:cs="Times New Roman"/>
                <w:b/>
                <w:noProof/>
                <w:color w:val="auto"/>
              </w:rPr>
              <w:t>6.ANALISI DVWA</w:t>
            </w:r>
            <w:r w:rsidRPr="00923D24">
              <w:rPr>
                <w:noProof/>
                <w:webHidden/>
                <w:color w:val="auto"/>
              </w:rPr>
              <w:tab/>
            </w:r>
            <w:r w:rsidRPr="00923D24">
              <w:rPr>
                <w:noProof/>
                <w:webHidden/>
                <w:color w:val="auto"/>
              </w:rPr>
              <w:fldChar w:fldCharType="begin"/>
            </w:r>
            <w:r w:rsidRPr="00923D24">
              <w:rPr>
                <w:noProof/>
                <w:webHidden/>
                <w:color w:val="auto"/>
              </w:rPr>
              <w:instrText xml:space="preserve"> PAGEREF _Toc190935906 \h </w:instrText>
            </w:r>
            <w:r w:rsidRPr="00923D24">
              <w:rPr>
                <w:noProof/>
                <w:webHidden/>
                <w:color w:val="auto"/>
              </w:rPr>
            </w:r>
            <w:r w:rsidRPr="00923D24">
              <w:rPr>
                <w:noProof/>
                <w:webHidden/>
                <w:color w:val="auto"/>
              </w:rPr>
              <w:fldChar w:fldCharType="separate"/>
            </w:r>
            <w:r w:rsidRPr="00923D24">
              <w:rPr>
                <w:noProof/>
                <w:webHidden/>
                <w:color w:val="auto"/>
              </w:rPr>
              <w:t>10</w:t>
            </w:r>
            <w:r w:rsidRPr="00923D24">
              <w:rPr>
                <w:noProof/>
                <w:webHidden/>
                <w:color w:val="auto"/>
              </w:rPr>
              <w:fldChar w:fldCharType="end"/>
            </w:r>
          </w:hyperlink>
        </w:p>
        <w:p w14:paraId="37AAFE98" w14:textId="689362E1" w:rsidR="00923D24" w:rsidRPr="00923D24" w:rsidRDefault="00923D24">
          <w:pPr>
            <w:pStyle w:val="Sommario2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0935907" w:history="1">
            <w:r w:rsidRPr="00923D24">
              <w:rPr>
                <w:rStyle w:val="Collegamentoipertestuale"/>
                <w:rFonts w:eastAsia="Times New Roman" w:cstheme="minorHAnsi"/>
                <w:color w:val="auto"/>
              </w:rPr>
              <w:t>6.1.</w:t>
            </w:r>
            <w:r w:rsidRPr="00923D24">
              <w:rPr>
                <w:rFonts w:asciiTheme="minorHAnsi" w:hAnsiTheme="minorHAnsi"/>
                <w:b w:val="0"/>
                <w:bCs w:val="0"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923D24">
              <w:rPr>
                <w:rStyle w:val="Collegamentoipertestuale"/>
                <w:rFonts w:eastAsia="Times New Roman" w:cstheme="minorHAnsi"/>
                <w:color w:val="auto"/>
              </w:rPr>
              <w:t>Enumerazione Porte Aperte</w:t>
            </w:r>
            <w:r w:rsidRPr="00923D24">
              <w:rPr>
                <w:webHidden/>
              </w:rPr>
              <w:tab/>
            </w:r>
            <w:r w:rsidRPr="00923D24">
              <w:rPr>
                <w:webHidden/>
              </w:rPr>
              <w:fldChar w:fldCharType="begin"/>
            </w:r>
            <w:r w:rsidRPr="00923D24">
              <w:rPr>
                <w:webHidden/>
              </w:rPr>
              <w:instrText xml:space="preserve"> PAGEREF _Toc190935907 \h </w:instrText>
            </w:r>
            <w:r w:rsidRPr="00923D24">
              <w:rPr>
                <w:webHidden/>
              </w:rPr>
            </w:r>
            <w:r w:rsidRPr="00923D24">
              <w:rPr>
                <w:webHidden/>
              </w:rPr>
              <w:fldChar w:fldCharType="separate"/>
            </w:r>
            <w:r w:rsidRPr="00923D24">
              <w:rPr>
                <w:webHidden/>
              </w:rPr>
              <w:t>10</w:t>
            </w:r>
            <w:r w:rsidRPr="00923D24">
              <w:rPr>
                <w:webHidden/>
              </w:rPr>
              <w:fldChar w:fldCharType="end"/>
            </w:r>
          </w:hyperlink>
        </w:p>
        <w:p w14:paraId="35F5DF31" w14:textId="3A0EFECF" w:rsidR="00923D24" w:rsidRPr="00923D24" w:rsidRDefault="00923D24">
          <w:pPr>
            <w:pStyle w:val="Sommario2"/>
            <w:rPr>
              <w:rFonts w:asciiTheme="minorHAnsi" w:hAnsiTheme="minorHAnsi"/>
              <w:b w:val="0"/>
              <w:bCs w:val="0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0935908" w:history="1">
            <w:r w:rsidRPr="00923D24">
              <w:rPr>
                <w:rStyle w:val="Collegamentoipertestuale"/>
                <w:rFonts w:eastAsia="Times New Roman" w:cstheme="minorHAnsi"/>
                <w:color w:val="auto"/>
              </w:rPr>
              <w:t>6.2.</w:t>
            </w:r>
            <w:r w:rsidRPr="00923D24">
              <w:rPr>
                <w:rFonts w:asciiTheme="minorHAnsi" w:hAnsiTheme="minorHAnsi"/>
                <w:b w:val="0"/>
                <w:bCs w:val="0"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923D24">
              <w:rPr>
                <w:rStyle w:val="Collegamentoipertestuale"/>
                <w:rFonts w:eastAsia="Times New Roman" w:cstheme="minorHAnsi"/>
                <w:color w:val="auto"/>
              </w:rPr>
              <w:t>Analisi Metodi http</w:t>
            </w:r>
            <w:r w:rsidRPr="00923D24">
              <w:rPr>
                <w:webHidden/>
              </w:rPr>
              <w:tab/>
            </w:r>
            <w:r w:rsidRPr="00923D24">
              <w:rPr>
                <w:webHidden/>
              </w:rPr>
              <w:fldChar w:fldCharType="begin"/>
            </w:r>
            <w:r w:rsidRPr="00923D24">
              <w:rPr>
                <w:webHidden/>
              </w:rPr>
              <w:instrText xml:space="preserve"> PAGEREF _Toc190935908 \h </w:instrText>
            </w:r>
            <w:r w:rsidRPr="00923D24">
              <w:rPr>
                <w:webHidden/>
              </w:rPr>
            </w:r>
            <w:r w:rsidRPr="00923D24">
              <w:rPr>
                <w:webHidden/>
              </w:rPr>
              <w:fldChar w:fldCharType="separate"/>
            </w:r>
            <w:r w:rsidRPr="00923D24">
              <w:rPr>
                <w:webHidden/>
              </w:rPr>
              <w:t>14</w:t>
            </w:r>
            <w:r w:rsidRPr="00923D24">
              <w:rPr>
                <w:webHidden/>
              </w:rPr>
              <w:fldChar w:fldCharType="end"/>
            </w:r>
          </w:hyperlink>
        </w:p>
        <w:p w14:paraId="348029B4" w14:textId="00A51394" w:rsidR="00923D24" w:rsidRPr="00923D24" w:rsidRDefault="00923D24">
          <w:pPr>
            <w:pStyle w:val="Sommario1"/>
            <w:tabs>
              <w:tab w:val="left" w:pos="480"/>
            </w:tabs>
            <w:rPr>
              <w:noProof/>
              <w:color w:val="auto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0935909" w:history="1">
            <w:r w:rsidRPr="00923D24">
              <w:rPr>
                <w:rStyle w:val="Collegamentoipertestuale"/>
                <w:rFonts w:asciiTheme="majorHAnsi" w:eastAsia="Times New Roman" w:hAnsiTheme="majorHAnsi" w:cs="Times New Roman"/>
                <w:b/>
                <w:noProof/>
                <w:color w:val="auto"/>
              </w:rPr>
              <w:t>7.CONCLUSIONI</w:t>
            </w:r>
            <w:r w:rsidRPr="00923D24">
              <w:rPr>
                <w:noProof/>
                <w:webHidden/>
                <w:color w:val="auto"/>
              </w:rPr>
              <w:tab/>
            </w:r>
            <w:r w:rsidRPr="00923D24">
              <w:rPr>
                <w:noProof/>
                <w:webHidden/>
                <w:color w:val="auto"/>
              </w:rPr>
              <w:fldChar w:fldCharType="begin"/>
            </w:r>
            <w:r w:rsidRPr="00923D24">
              <w:rPr>
                <w:noProof/>
                <w:webHidden/>
                <w:color w:val="auto"/>
              </w:rPr>
              <w:instrText xml:space="preserve"> PAGEREF _Toc190935909 \h </w:instrText>
            </w:r>
            <w:r w:rsidRPr="00923D24">
              <w:rPr>
                <w:noProof/>
                <w:webHidden/>
                <w:color w:val="auto"/>
              </w:rPr>
            </w:r>
            <w:r w:rsidRPr="00923D24">
              <w:rPr>
                <w:noProof/>
                <w:webHidden/>
                <w:color w:val="auto"/>
              </w:rPr>
              <w:fldChar w:fldCharType="separate"/>
            </w:r>
            <w:r w:rsidRPr="00923D24">
              <w:rPr>
                <w:noProof/>
                <w:webHidden/>
                <w:color w:val="auto"/>
              </w:rPr>
              <w:t>14</w:t>
            </w:r>
            <w:r w:rsidRPr="00923D24">
              <w:rPr>
                <w:noProof/>
                <w:webHidden/>
                <w:color w:val="auto"/>
              </w:rPr>
              <w:fldChar w:fldCharType="end"/>
            </w:r>
          </w:hyperlink>
        </w:p>
        <w:p w14:paraId="33CC9C22" w14:textId="57ECCC5C" w:rsidR="00923D24" w:rsidRPr="00923D24" w:rsidRDefault="00923D24">
          <w:pPr>
            <w:pStyle w:val="Sommario1"/>
            <w:tabs>
              <w:tab w:val="left" w:pos="480"/>
            </w:tabs>
            <w:rPr>
              <w:noProof/>
              <w:color w:val="auto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90935910" w:history="1">
            <w:r w:rsidRPr="00923D24">
              <w:rPr>
                <w:rStyle w:val="Collegamentoipertestuale"/>
                <w:rFonts w:asciiTheme="majorHAnsi" w:eastAsia="Times New Roman" w:hAnsiTheme="majorHAnsi" w:cs="Times New Roman"/>
                <w:b/>
                <w:noProof/>
                <w:color w:val="auto"/>
              </w:rPr>
              <w:t>8.GLOSSARIO</w:t>
            </w:r>
            <w:r w:rsidRPr="00923D24">
              <w:rPr>
                <w:noProof/>
                <w:webHidden/>
                <w:color w:val="auto"/>
              </w:rPr>
              <w:tab/>
            </w:r>
            <w:r w:rsidRPr="00923D24">
              <w:rPr>
                <w:noProof/>
                <w:webHidden/>
                <w:color w:val="auto"/>
              </w:rPr>
              <w:fldChar w:fldCharType="begin"/>
            </w:r>
            <w:r w:rsidRPr="00923D24">
              <w:rPr>
                <w:noProof/>
                <w:webHidden/>
                <w:color w:val="auto"/>
              </w:rPr>
              <w:instrText xml:space="preserve"> PAGEREF _Toc190935910 \h </w:instrText>
            </w:r>
            <w:r w:rsidRPr="00923D24">
              <w:rPr>
                <w:noProof/>
                <w:webHidden/>
                <w:color w:val="auto"/>
              </w:rPr>
            </w:r>
            <w:r w:rsidRPr="00923D24">
              <w:rPr>
                <w:noProof/>
                <w:webHidden/>
                <w:color w:val="auto"/>
              </w:rPr>
              <w:fldChar w:fldCharType="separate"/>
            </w:r>
            <w:r w:rsidRPr="00923D24">
              <w:rPr>
                <w:noProof/>
                <w:webHidden/>
                <w:color w:val="auto"/>
              </w:rPr>
              <w:t>14</w:t>
            </w:r>
            <w:r w:rsidRPr="00923D24">
              <w:rPr>
                <w:noProof/>
                <w:webHidden/>
                <w:color w:val="auto"/>
              </w:rPr>
              <w:fldChar w:fldCharType="end"/>
            </w:r>
          </w:hyperlink>
        </w:p>
        <w:p w14:paraId="53542AF4" w14:textId="4B8E919A" w:rsidR="00446ECE" w:rsidRDefault="00701809" w:rsidP="007A465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394FEC10" w14:textId="77777777" w:rsidR="00446ECE" w:rsidRDefault="00446ECE" w:rsidP="007A4652">
          <w:pPr>
            <w:rPr>
              <w:b/>
              <w:bCs/>
            </w:rPr>
          </w:pPr>
        </w:p>
        <w:p w14:paraId="44E12B8D" w14:textId="77777777" w:rsidR="00446ECE" w:rsidRDefault="00446ECE" w:rsidP="007A4652">
          <w:pPr>
            <w:rPr>
              <w:b/>
              <w:bCs/>
            </w:rPr>
          </w:pPr>
        </w:p>
        <w:p w14:paraId="6894E516" w14:textId="77777777" w:rsidR="00446ECE" w:rsidRDefault="00446ECE" w:rsidP="007A4652">
          <w:pPr>
            <w:rPr>
              <w:b/>
              <w:bCs/>
            </w:rPr>
          </w:pPr>
        </w:p>
        <w:p w14:paraId="3C6F64CF" w14:textId="77777777" w:rsidR="00446ECE" w:rsidRDefault="00446ECE" w:rsidP="007A4652">
          <w:pPr>
            <w:rPr>
              <w:b/>
              <w:bCs/>
            </w:rPr>
          </w:pPr>
        </w:p>
        <w:p w14:paraId="469338A3" w14:textId="77777777" w:rsidR="00446ECE" w:rsidRDefault="00446ECE" w:rsidP="007A4652">
          <w:pPr>
            <w:rPr>
              <w:b/>
              <w:bCs/>
            </w:rPr>
          </w:pPr>
        </w:p>
        <w:p w14:paraId="612CB81A" w14:textId="77777777" w:rsidR="00446ECE" w:rsidRDefault="00446ECE" w:rsidP="007A4652">
          <w:pPr>
            <w:rPr>
              <w:b/>
              <w:bCs/>
            </w:rPr>
          </w:pPr>
        </w:p>
        <w:p w14:paraId="07D436A8" w14:textId="77777777" w:rsidR="00446ECE" w:rsidRDefault="00446ECE" w:rsidP="007A4652">
          <w:pPr>
            <w:rPr>
              <w:b/>
              <w:bCs/>
            </w:rPr>
          </w:pPr>
        </w:p>
        <w:p w14:paraId="327C9474" w14:textId="77777777" w:rsidR="00446ECE" w:rsidRDefault="00446ECE" w:rsidP="007A4652">
          <w:pPr>
            <w:rPr>
              <w:b/>
              <w:bCs/>
            </w:rPr>
          </w:pPr>
        </w:p>
        <w:p w14:paraId="76E24172" w14:textId="77777777" w:rsidR="00446ECE" w:rsidRDefault="00446ECE" w:rsidP="007A4652">
          <w:pPr>
            <w:rPr>
              <w:b/>
              <w:bCs/>
            </w:rPr>
          </w:pPr>
        </w:p>
        <w:p w14:paraId="4A14C8B3" w14:textId="77777777" w:rsidR="00446ECE" w:rsidRDefault="00446ECE" w:rsidP="007A4652">
          <w:pPr>
            <w:rPr>
              <w:b/>
              <w:bCs/>
            </w:rPr>
          </w:pPr>
        </w:p>
        <w:p w14:paraId="1849211B" w14:textId="77777777" w:rsidR="00446ECE" w:rsidRDefault="00446ECE" w:rsidP="007A4652">
          <w:pPr>
            <w:rPr>
              <w:b/>
              <w:bCs/>
            </w:rPr>
          </w:pPr>
        </w:p>
        <w:p w14:paraId="1A8B6B7A" w14:textId="77777777" w:rsidR="00446ECE" w:rsidRDefault="00446ECE" w:rsidP="007A4652">
          <w:pPr>
            <w:rPr>
              <w:b/>
              <w:bCs/>
            </w:rPr>
          </w:pPr>
        </w:p>
        <w:p w14:paraId="2D5A8549" w14:textId="77777777" w:rsidR="00446ECE" w:rsidRDefault="00446ECE" w:rsidP="007A4652">
          <w:pPr>
            <w:rPr>
              <w:b/>
              <w:bCs/>
            </w:rPr>
          </w:pPr>
        </w:p>
        <w:p w14:paraId="244F3D7F" w14:textId="77777777" w:rsidR="00446ECE" w:rsidRDefault="00446ECE" w:rsidP="007A4652">
          <w:pPr>
            <w:rPr>
              <w:b/>
              <w:bCs/>
            </w:rPr>
          </w:pPr>
        </w:p>
        <w:p w14:paraId="3142A5FC" w14:textId="77777777" w:rsidR="00446ECE" w:rsidRDefault="00446ECE" w:rsidP="007A4652">
          <w:pPr>
            <w:rPr>
              <w:b/>
              <w:bCs/>
            </w:rPr>
          </w:pPr>
        </w:p>
        <w:p w14:paraId="65B2EB53" w14:textId="77777777" w:rsidR="00446ECE" w:rsidRDefault="00446ECE" w:rsidP="007A4652">
          <w:pPr>
            <w:rPr>
              <w:b/>
              <w:bCs/>
            </w:rPr>
          </w:pPr>
        </w:p>
        <w:p w14:paraId="7DBB6134" w14:textId="77777777" w:rsidR="00446ECE" w:rsidRDefault="00446ECE" w:rsidP="007A4652">
          <w:pPr>
            <w:rPr>
              <w:b/>
              <w:bCs/>
            </w:rPr>
          </w:pPr>
        </w:p>
        <w:p w14:paraId="7659A86E" w14:textId="77777777" w:rsidR="00446ECE" w:rsidRDefault="00446ECE" w:rsidP="007A4652">
          <w:pPr>
            <w:rPr>
              <w:b/>
              <w:bCs/>
            </w:rPr>
          </w:pPr>
        </w:p>
        <w:p w14:paraId="48FD43D5" w14:textId="77777777" w:rsidR="00446ECE" w:rsidRDefault="00446ECE" w:rsidP="007A4652">
          <w:pPr>
            <w:rPr>
              <w:b/>
              <w:bCs/>
            </w:rPr>
          </w:pPr>
        </w:p>
        <w:p w14:paraId="4704595A" w14:textId="689F794C" w:rsidR="007A4652" w:rsidRPr="00446ECE" w:rsidRDefault="000F0717" w:rsidP="007A4652">
          <w:pPr>
            <w:rPr>
              <w:b/>
              <w:bCs/>
            </w:rPr>
          </w:pPr>
        </w:p>
      </w:sdtContent>
    </w:sdt>
    <w:p w14:paraId="56CDE8BC" w14:textId="5D65A8D2" w:rsidR="0018001B" w:rsidRPr="00446ECE" w:rsidRDefault="00D51652" w:rsidP="00446ECE">
      <w:pPr>
        <w:pStyle w:val="Titolo2"/>
        <w:numPr>
          <w:ilvl w:val="0"/>
          <w:numId w:val="2"/>
        </w:numPr>
        <w:spacing w:after="500"/>
        <w:rPr>
          <w:sz w:val="40"/>
          <w:szCs w:val="40"/>
        </w:rPr>
      </w:pPr>
      <w:bookmarkStart w:id="7" w:name="_Toc190935898"/>
      <w:r w:rsidRPr="00446ECE">
        <w:rPr>
          <w:sz w:val="40"/>
          <w:szCs w:val="40"/>
        </w:rPr>
        <w:lastRenderedPageBreak/>
        <w:t>S</w:t>
      </w:r>
      <w:r w:rsidR="00AD2C8F" w:rsidRPr="00446ECE">
        <w:rPr>
          <w:sz w:val="40"/>
          <w:szCs w:val="40"/>
        </w:rPr>
        <w:t>TRUTTURA DEL PROGETTO</w:t>
      </w:r>
      <w:bookmarkEnd w:id="7"/>
    </w:p>
    <w:p w14:paraId="62BAC458" w14:textId="582BAD29" w:rsidR="00D6606B" w:rsidRDefault="00797979" w:rsidP="00D6606B">
      <w:pPr>
        <w:pStyle w:val="Paragrafoelenco"/>
        <w:numPr>
          <w:ilvl w:val="1"/>
          <w:numId w:val="2"/>
        </w:numPr>
        <w:rPr>
          <w:color w:val="auto"/>
          <w:sz w:val="24"/>
          <w:szCs w:val="24"/>
        </w:rPr>
      </w:pPr>
      <w:r w:rsidRPr="00D6606B">
        <w:rPr>
          <w:color w:val="auto"/>
          <w:sz w:val="24"/>
          <w:szCs w:val="24"/>
        </w:rPr>
        <w:t>Obbiett</w:t>
      </w:r>
      <w:r w:rsidR="00D6606B" w:rsidRPr="00D6606B">
        <w:rPr>
          <w:color w:val="auto"/>
          <w:sz w:val="24"/>
          <w:szCs w:val="24"/>
        </w:rPr>
        <w:t>ivi</w:t>
      </w:r>
    </w:p>
    <w:p w14:paraId="47DC2F02" w14:textId="7ECBE2F2" w:rsidR="008A2544" w:rsidRDefault="008A2544" w:rsidP="008A2544">
      <w:pPr>
        <w:ind w:left="720"/>
        <w:rPr>
          <w:color w:val="auto"/>
          <w:sz w:val="22"/>
        </w:rPr>
      </w:pPr>
      <w:r>
        <w:rPr>
          <w:color w:val="auto"/>
          <w:sz w:val="22"/>
        </w:rPr>
        <w:t>Il progetto si pone tre obbiettivi principali:</w:t>
      </w:r>
    </w:p>
    <w:p w14:paraId="65042C4D" w14:textId="1687E5BE" w:rsidR="008A2544" w:rsidRDefault="008A2544" w:rsidP="008A2544">
      <w:pPr>
        <w:pStyle w:val="Paragrafoelenco"/>
        <w:numPr>
          <w:ilvl w:val="0"/>
          <w:numId w:val="12"/>
        </w:numPr>
        <w:ind w:left="1440"/>
        <w:rPr>
          <w:color w:val="auto"/>
          <w:sz w:val="22"/>
        </w:rPr>
      </w:pPr>
      <w:r>
        <w:rPr>
          <w:color w:val="auto"/>
          <w:sz w:val="22"/>
        </w:rPr>
        <w:t>Progettazione dell’infrastruttura di rete per la società Theta composta da:</w:t>
      </w:r>
    </w:p>
    <w:p w14:paraId="6C24783C" w14:textId="799F7EF0" w:rsidR="008A2544" w:rsidRDefault="008A2544" w:rsidP="008A2544">
      <w:pPr>
        <w:pStyle w:val="Paragrafoelenco"/>
        <w:numPr>
          <w:ilvl w:val="1"/>
          <w:numId w:val="12"/>
        </w:numPr>
        <w:ind w:left="2160"/>
        <w:rPr>
          <w:color w:val="auto"/>
          <w:sz w:val="22"/>
        </w:rPr>
      </w:pPr>
      <w:r>
        <w:rPr>
          <w:color w:val="auto"/>
          <w:sz w:val="22"/>
        </w:rPr>
        <w:t>6 piani di uffici per un totale di 120 Client</w:t>
      </w:r>
    </w:p>
    <w:p w14:paraId="4E259613" w14:textId="7C757483" w:rsidR="008A2544" w:rsidRDefault="008A2544" w:rsidP="008A2544">
      <w:pPr>
        <w:pStyle w:val="Paragrafoelenco"/>
        <w:numPr>
          <w:ilvl w:val="1"/>
          <w:numId w:val="12"/>
        </w:numPr>
        <w:ind w:left="2160"/>
        <w:rPr>
          <w:color w:val="auto"/>
          <w:sz w:val="22"/>
        </w:rPr>
      </w:pPr>
      <w:r>
        <w:rPr>
          <w:color w:val="auto"/>
          <w:sz w:val="22"/>
        </w:rPr>
        <w:t>1 NAS</w:t>
      </w:r>
    </w:p>
    <w:p w14:paraId="12FB2F8C" w14:textId="77777777" w:rsidR="008A2544" w:rsidRDefault="008A2544" w:rsidP="008A2544">
      <w:pPr>
        <w:pStyle w:val="Paragrafoelenco"/>
        <w:numPr>
          <w:ilvl w:val="1"/>
          <w:numId w:val="12"/>
        </w:numPr>
        <w:ind w:left="2160"/>
        <w:rPr>
          <w:color w:val="auto"/>
          <w:sz w:val="22"/>
        </w:rPr>
      </w:pPr>
      <w:r>
        <w:rPr>
          <w:color w:val="auto"/>
          <w:sz w:val="22"/>
        </w:rPr>
        <w:t>1 Web Server posizionato all’interno della DMZ</w:t>
      </w:r>
    </w:p>
    <w:p w14:paraId="495BBCC4" w14:textId="77777777" w:rsidR="008A2544" w:rsidRDefault="008A2544" w:rsidP="008A2544">
      <w:pPr>
        <w:pStyle w:val="Paragrafoelenco"/>
        <w:numPr>
          <w:ilvl w:val="1"/>
          <w:numId w:val="12"/>
        </w:numPr>
        <w:ind w:left="2160"/>
        <w:rPr>
          <w:color w:val="auto"/>
          <w:sz w:val="22"/>
        </w:rPr>
      </w:pPr>
      <w:r>
        <w:rPr>
          <w:color w:val="auto"/>
          <w:sz w:val="22"/>
        </w:rPr>
        <w:t>1 Firewall</w:t>
      </w:r>
    </w:p>
    <w:p w14:paraId="5F6579CD" w14:textId="62EB1191" w:rsidR="008A2544" w:rsidRDefault="008A2544" w:rsidP="008A2544">
      <w:pPr>
        <w:pStyle w:val="Paragrafoelenco"/>
        <w:numPr>
          <w:ilvl w:val="1"/>
          <w:numId w:val="12"/>
        </w:numPr>
        <w:ind w:left="2160"/>
        <w:rPr>
          <w:color w:val="auto"/>
          <w:sz w:val="22"/>
        </w:rPr>
      </w:pPr>
      <w:r>
        <w:rPr>
          <w:color w:val="auto"/>
          <w:sz w:val="22"/>
        </w:rPr>
        <w:t>3 IDS/IP</w:t>
      </w:r>
    </w:p>
    <w:p w14:paraId="52FE9C11" w14:textId="77777777" w:rsidR="008A2544" w:rsidRDefault="008A2544" w:rsidP="008A2544">
      <w:pPr>
        <w:pStyle w:val="Paragrafoelenco"/>
        <w:numPr>
          <w:ilvl w:val="0"/>
          <w:numId w:val="12"/>
        </w:numPr>
        <w:ind w:left="1440"/>
        <w:rPr>
          <w:color w:val="auto"/>
          <w:sz w:val="22"/>
        </w:rPr>
      </w:pPr>
      <w:r>
        <w:rPr>
          <w:color w:val="auto"/>
          <w:sz w:val="22"/>
        </w:rPr>
        <w:t>Sviluppo Tools per l’analisi del Web Server</w:t>
      </w:r>
    </w:p>
    <w:p w14:paraId="0CB615EA" w14:textId="77777777" w:rsidR="008A2544" w:rsidRDefault="008A2544" w:rsidP="008A2544">
      <w:pPr>
        <w:pStyle w:val="Paragrafoelenco"/>
        <w:numPr>
          <w:ilvl w:val="0"/>
          <w:numId w:val="12"/>
        </w:numPr>
        <w:ind w:left="1440"/>
        <w:rPr>
          <w:color w:val="auto"/>
          <w:sz w:val="22"/>
        </w:rPr>
      </w:pPr>
      <w:r>
        <w:rPr>
          <w:color w:val="auto"/>
          <w:sz w:val="22"/>
        </w:rPr>
        <w:t>Mitigazione vulnerabilità Web Server</w:t>
      </w:r>
    </w:p>
    <w:p w14:paraId="5399A1AC" w14:textId="49B3F1F5" w:rsidR="008A2544" w:rsidRDefault="008A2544" w:rsidP="008A2544">
      <w:pPr>
        <w:pStyle w:val="Paragrafoelenco"/>
        <w:ind w:left="792"/>
        <w:rPr>
          <w:color w:val="auto"/>
          <w:sz w:val="24"/>
          <w:szCs w:val="24"/>
        </w:rPr>
      </w:pPr>
    </w:p>
    <w:p w14:paraId="44FAD74F" w14:textId="0DAE107C" w:rsidR="008A2544" w:rsidRPr="00D6606B" w:rsidRDefault="008A2544" w:rsidP="00D6606B">
      <w:pPr>
        <w:pStyle w:val="Paragrafoelenco"/>
        <w:numPr>
          <w:ilvl w:val="1"/>
          <w:numId w:val="2"/>
        </w:num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Composizione Team</w:t>
      </w:r>
    </w:p>
    <w:p w14:paraId="712A9438" w14:textId="7DCBF0F7" w:rsidR="008A2544" w:rsidRDefault="008A2544" w:rsidP="008A2544">
      <w:pPr>
        <w:pStyle w:val="Paragrafoelenco"/>
        <w:numPr>
          <w:ilvl w:val="0"/>
          <w:numId w:val="14"/>
        </w:numPr>
        <w:rPr>
          <w:color w:val="auto"/>
          <w:sz w:val="22"/>
        </w:rPr>
      </w:pPr>
      <w:r>
        <w:rPr>
          <w:color w:val="auto"/>
          <w:sz w:val="22"/>
        </w:rPr>
        <w:t>Simeone Cristofaro – Team Leader</w:t>
      </w:r>
    </w:p>
    <w:p w14:paraId="05D5AB64" w14:textId="22974DFD" w:rsidR="004E48A1" w:rsidRPr="004E48A1" w:rsidRDefault="004E48A1" w:rsidP="004E48A1">
      <w:pPr>
        <w:pStyle w:val="Paragrafoelenco"/>
        <w:numPr>
          <w:ilvl w:val="0"/>
          <w:numId w:val="14"/>
        </w:numPr>
        <w:rPr>
          <w:color w:val="auto"/>
          <w:sz w:val="22"/>
        </w:rPr>
      </w:pPr>
      <w:r>
        <w:rPr>
          <w:color w:val="auto"/>
          <w:sz w:val="22"/>
        </w:rPr>
        <w:t>Alfonso Pio Montalbano</w:t>
      </w:r>
    </w:p>
    <w:p w14:paraId="4BDB63A4" w14:textId="62E32283" w:rsidR="008A2544" w:rsidRDefault="00A62AD8" w:rsidP="008A2544">
      <w:pPr>
        <w:pStyle w:val="Paragrafoelenco"/>
        <w:numPr>
          <w:ilvl w:val="0"/>
          <w:numId w:val="14"/>
        </w:numPr>
        <w:rPr>
          <w:color w:val="auto"/>
          <w:sz w:val="22"/>
        </w:rPr>
      </w:pPr>
      <w:r>
        <w:rPr>
          <w:color w:val="auto"/>
          <w:sz w:val="22"/>
        </w:rPr>
        <w:t>Andrea Pensierini</w:t>
      </w:r>
    </w:p>
    <w:p w14:paraId="2CD017B4" w14:textId="77185918" w:rsidR="00A62AD8" w:rsidRDefault="00EA48CC" w:rsidP="008A2544">
      <w:pPr>
        <w:pStyle w:val="Paragrafoelenco"/>
        <w:numPr>
          <w:ilvl w:val="0"/>
          <w:numId w:val="14"/>
        </w:numPr>
        <w:rPr>
          <w:color w:val="auto"/>
          <w:sz w:val="22"/>
        </w:rPr>
      </w:pPr>
      <w:r>
        <w:rPr>
          <w:color w:val="auto"/>
          <w:sz w:val="22"/>
        </w:rPr>
        <w:t>Ernesto Mercurio</w:t>
      </w:r>
    </w:p>
    <w:p w14:paraId="5F38BA3C" w14:textId="2D716043" w:rsidR="00EA48CC" w:rsidRDefault="00EA48CC" w:rsidP="008A2544">
      <w:pPr>
        <w:pStyle w:val="Paragrafoelenco"/>
        <w:numPr>
          <w:ilvl w:val="0"/>
          <w:numId w:val="14"/>
        </w:numPr>
        <w:rPr>
          <w:color w:val="auto"/>
          <w:sz w:val="22"/>
        </w:rPr>
      </w:pPr>
      <w:r>
        <w:rPr>
          <w:color w:val="auto"/>
          <w:sz w:val="22"/>
        </w:rPr>
        <w:t xml:space="preserve">Giuseppe </w:t>
      </w:r>
      <w:r w:rsidR="0082645C">
        <w:rPr>
          <w:color w:val="auto"/>
          <w:sz w:val="22"/>
        </w:rPr>
        <w:t>Cevallos</w:t>
      </w:r>
    </w:p>
    <w:p w14:paraId="5B41A05D" w14:textId="17307BA8" w:rsidR="0082645C" w:rsidRDefault="0082645C" w:rsidP="008A2544">
      <w:pPr>
        <w:pStyle w:val="Paragrafoelenco"/>
        <w:numPr>
          <w:ilvl w:val="0"/>
          <w:numId w:val="14"/>
        </w:numPr>
        <w:rPr>
          <w:color w:val="auto"/>
          <w:sz w:val="22"/>
        </w:rPr>
      </w:pPr>
      <w:r>
        <w:rPr>
          <w:color w:val="auto"/>
          <w:sz w:val="22"/>
        </w:rPr>
        <w:t>Matteo Garau</w:t>
      </w:r>
    </w:p>
    <w:p w14:paraId="5D2D3272" w14:textId="7CDE7D0B" w:rsidR="0082645C" w:rsidRDefault="00EA597A" w:rsidP="008A2544">
      <w:pPr>
        <w:pStyle w:val="Paragrafoelenco"/>
        <w:numPr>
          <w:ilvl w:val="0"/>
          <w:numId w:val="14"/>
        </w:numPr>
        <w:rPr>
          <w:color w:val="auto"/>
          <w:sz w:val="22"/>
        </w:rPr>
      </w:pPr>
      <w:proofErr w:type="spellStart"/>
      <w:r>
        <w:rPr>
          <w:color w:val="auto"/>
          <w:sz w:val="22"/>
        </w:rPr>
        <w:t>Ritish</w:t>
      </w:r>
      <w:proofErr w:type="spellEnd"/>
      <w:r>
        <w:rPr>
          <w:color w:val="auto"/>
          <w:sz w:val="22"/>
        </w:rPr>
        <w:t xml:space="preserve"> </w:t>
      </w:r>
      <w:proofErr w:type="spellStart"/>
      <w:r>
        <w:rPr>
          <w:color w:val="auto"/>
          <w:sz w:val="22"/>
        </w:rPr>
        <w:t>Bantooa</w:t>
      </w:r>
      <w:proofErr w:type="spellEnd"/>
    </w:p>
    <w:p w14:paraId="7241F703" w14:textId="6325AEF5" w:rsidR="00EA597A" w:rsidRPr="008A2544" w:rsidRDefault="00EA597A" w:rsidP="008A2544">
      <w:pPr>
        <w:pStyle w:val="Paragrafoelenco"/>
        <w:numPr>
          <w:ilvl w:val="0"/>
          <w:numId w:val="14"/>
        </w:numPr>
        <w:rPr>
          <w:color w:val="auto"/>
          <w:sz w:val="22"/>
        </w:rPr>
      </w:pPr>
      <w:r>
        <w:rPr>
          <w:color w:val="auto"/>
          <w:sz w:val="22"/>
        </w:rPr>
        <w:t>Sergio Musto</w:t>
      </w:r>
    </w:p>
    <w:p w14:paraId="3126FDBF" w14:textId="5A96E1C9" w:rsidR="008A2544" w:rsidRPr="008A2544" w:rsidRDefault="008A2544" w:rsidP="008A2544">
      <w:pPr>
        <w:rPr>
          <w:color w:val="auto"/>
          <w:sz w:val="22"/>
        </w:rPr>
      </w:pPr>
    </w:p>
    <w:p w14:paraId="017FACC2" w14:textId="77777777" w:rsidR="00AF5AA5" w:rsidRDefault="00AF5AA5" w:rsidP="00AF5AA5">
      <w:pPr>
        <w:rPr>
          <w:color w:val="auto"/>
          <w:sz w:val="22"/>
        </w:rPr>
      </w:pPr>
    </w:p>
    <w:p w14:paraId="5FBC8482" w14:textId="77777777" w:rsidR="008F673E" w:rsidRDefault="008F673E" w:rsidP="00AF5AA5">
      <w:pPr>
        <w:rPr>
          <w:color w:val="auto"/>
          <w:sz w:val="22"/>
        </w:rPr>
      </w:pPr>
    </w:p>
    <w:p w14:paraId="19004A89" w14:textId="77777777" w:rsidR="008F673E" w:rsidRDefault="008F673E" w:rsidP="00AF5AA5">
      <w:pPr>
        <w:rPr>
          <w:color w:val="auto"/>
          <w:sz w:val="22"/>
        </w:rPr>
      </w:pPr>
    </w:p>
    <w:p w14:paraId="205726A4" w14:textId="219E02EC" w:rsidR="009853C8" w:rsidRDefault="00E4415B" w:rsidP="0093661C">
      <w:pPr>
        <w:pStyle w:val="Paragrafoelenco"/>
        <w:numPr>
          <w:ilvl w:val="0"/>
          <w:numId w:val="2"/>
        </w:numPr>
        <w:outlineLvl w:val="0"/>
        <w:rPr>
          <w:rFonts w:asciiTheme="majorHAnsi" w:eastAsia="Times New Roman" w:hAnsiTheme="majorHAnsi" w:cs="Times New Roman"/>
          <w:b/>
          <w:color w:val="auto"/>
          <w:sz w:val="40"/>
          <w:szCs w:val="40"/>
        </w:rPr>
      </w:pPr>
      <w:bookmarkStart w:id="8" w:name="_Toc190935899"/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70528" behindDoc="0" locked="0" layoutInCell="1" allowOverlap="1" wp14:anchorId="53B02563" wp14:editId="440D4666">
            <wp:simplePos x="0" y="0"/>
            <wp:positionH relativeFrom="margin">
              <wp:align>right</wp:align>
            </wp:positionH>
            <wp:positionV relativeFrom="paragraph">
              <wp:posOffset>344170</wp:posOffset>
            </wp:positionV>
            <wp:extent cx="6086475" cy="4338955"/>
            <wp:effectExtent l="0" t="0" r="9525" b="4445"/>
            <wp:wrapTopAndBottom/>
            <wp:docPr id="1296374314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677F2">
        <w:rPr>
          <w:rFonts w:asciiTheme="majorHAnsi" w:eastAsia="Times New Roman" w:hAnsiTheme="majorHAnsi" w:cs="Times New Roman"/>
          <w:b/>
          <w:color w:val="auto"/>
          <w:sz w:val="40"/>
          <w:szCs w:val="40"/>
        </w:rPr>
        <w:t>INFRASTRUTTURA</w:t>
      </w:r>
      <w:bookmarkEnd w:id="8"/>
    </w:p>
    <w:p w14:paraId="007B19CB" w14:textId="0139CDEF" w:rsidR="008F673E" w:rsidRDefault="008F673E" w:rsidP="008F673E">
      <w:pPr>
        <w:rPr>
          <w:color w:val="auto"/>
          <w:sz w:val="22"/>
        </w:rPr>
      </w:pPr>
      <w:r>
        <w:rPr>
          <w:color w:val="auto"/>
          <w:sz w:val="22"/>
        </w:rPr>
        <w:t>L’infrastruttura di rete della società Theta è stata divisa in quattro zone:</w:t>
      </w:r>
    </w:p>
    <w:p w14:paraId="0D9928FC" w14:textId="6A816862" w:rsidR="008F673E" w:rsidRDefault="008F673E" w:rsidP="000F26B7">
      <w:pPr>
        <w:pStyle w:val="Paragrafoelenco"/>
        <w:numPr>
          <w:ilvl w:val="1"/>
          <w:numId w:val="2"/>
        </w:numPr>
        <w:rPr>
          <w:color w:val="auto"/>
          <w:sz w:val="22"/>
        </w:rPr>
      </w:pPr>
      <w:r>
        <w:rPr>
          <w:color w:val="auto"/>
          <w:sz w:val="22"/>
        </w:rPr>
        <w:t xml:space="preserve">ZONA INTERNA: raggruppa gli uffici dell’azienda Theta che sono disposti su sei piani. </w:t>
      </w:r>
    </w:p>
    <w:p w14:paraId="47C613C7" w14:textId="03FF6AE7" w:rsidR="008F673E" w:rsidRDefault="008F673E" w:rsidP="008F673E">
      <w:pPr>
        <w:pStyle w:val="Paragrafoelenco"/>
        <w:rPr>
          <w:color w:val="auto"/>
          <w:sz w:val="22"/>
        </w:rPr>
      </w:pPr>
      <w:r>
        <w:rPr>
          <w:color w:val="auto"/>
          <w:sz w:val="22"/>
        </w:rPr>
        <w:t xml:space="preserve">La </w:t>
      </w:r>
      <w:r w:rsidR="009B0E98">
        <w:rPr>
          <w:color w:val="auto"/>
          <w:sz w:val="22"/>
        </w:rPr>
        <w:t>topologia</w:t>
      </w:r>
      <w:r>
        <w:rPr>
          <w:color w:val="auto"/>
          <w:sz w:val="22"/>
        </w:rPr>
        <w:t xml:space="preserve"> della zona è a stella estesa per semplicità di implementazione e facilità di una possibile futura espansione. </w:t>
      </w:r>
    </w:p>
    <w:p w14:paraId="14F1A288" w14:textId="77777777" w:rsidR="008F673E" w:rsidRDefault="008F673E" w:rsidP="008F673E">
      <w:pPr>
        <w:pStyle w:val="Paragrafoelenco"/>
        <w:rPr>
          <w:color w:val="auto"/>
          <w:sz w:val="22"/>
        </w:rPr>
      </w:pPr>
    </w:p>
    <w:p w14:paraId="14F5067D" w14:textId="77777777" w:rsidR="008F673E" w:rsidRDefault="008F673E" w:rsidP="008F673E">
      <w:pPr>
        <w:pStyle w:val="Paragrafoelenco"/>
        <w:rPr>
          <w:color w:val="auto"/>
          <w:sz w:val="22"/>
        </w:rPr>
      </w:pPr>
      <w:r>
        <w:rPr>
          <w:color w:val="auto"/>
          <w:sz w:val="22"/>
        </w:rPr>
        <w:t>Ogni piano è composto da:</w:t>
      </w:r>
    </w:p>
    <w:p w14:paraId="17069D0A" w14:textId="77777777" w:rsidR="008F673E" w:rsidRDefault="008F673E" w:rsidP="009B0E98">
      <w:pPr>
        <w:pStyle w:val="Paragrafoelenco"/>
        <w:numPr>
          <w:ilvl w:val="2"/>
          <w:numId w:val="2"/>
        </w:numPr>
        <w:ind w:left="1418"/>
        <w:rPr>
          <w:color w:val="auto"/>
          <w:sz w:val="22"/>
        </w:rPr>
      </w:pPr>
      <w:r>
        <w:rPr>
          <w:color w:val="auto"/>
          <w:sz w:val="22"/>
        </w:rPr>
        <w:t>20 personal computer</w:t>
      </w:r>
    </w:p>
    <w:p w14:paraId="73C341E0" w14:textId="51B08CF5" w:rsidR="008F673E" w:rsidRDefault="008F673E" w:rsidP="009B0E98">
      <w:pPr>
        <w:pStyle w:val="Paragrafoelenco"/>
        <w:numPr>
          <w:ilvl w:val="2"/>
          <w:numId w:val="2"/>
        </w:numPr>
        <w:ind w:left="1418"/>
        <w:rPr>
          <w:color w:val="auto"/>
          <w:sz w:val="22"/>
        </w:rPr>
      </w:pPr>
      <w:r>
        <w:rPr>
          <w:color w:val="auto"/>
          <w:sz w:val="22"/>
        </w:rPr>
        <w:t>1 switch 24</w:t>
      </w:r>
      <w:r w:rsidR="009B0E98">
        <w:rPr>
          <w:color w:val="auto"/>
          <w:sz w:val="22"/>
        </w:rPr>
        <w:t xml:space="preserve"> porte</w:t>
      </w:r>
    </w:p>
    <w:p w14:paraId="45D63429" w14:textId="77777777" w:rsidR="009B0E98" w:rsidRDefault="009B0E98" w:rsidP="009B0E98">
      <w:pPr>
        <w:pStyle w:val="Paragrafoelenco"/>
        <w:ind w:left="1080"/>
        <w:rPr>
          <w:color w:val="auto"/>
          <w:sz w:val="22"/>
        </w:rPr>
      </w:pPr>
    </w:p>
    <w:p w14:paraId="24C325E3" w14:textId="77777777" w:rsidR="008F673E" w:rsidRDefault="008F673E" w:rsidP="008F673E">
      <w:pPr>
        <w:pStyle w:val="Paragrafoelenco"/>
        <w:rPr>
          <w:color w:val="auto"/>
          <w:sz w:val="22"/>
        </w:rPr>
      </w:pPr>
      <w:r>
        <w:rPr>
          <w:color w:val="auto"/>
          <w:sz w:val="22"/>
        </w:rPr>
        <w:t xml:space="preserve">Messi in collegamento da un centro stella costituito da un router con </w:t>
      </w:r>
      <w:proofErr w:type="gramStart"/>
      <w:r>
        <w:rPr>
          <w:color w:val="auto"/>
          <w:sz w:val="22"/>
        </w:rPr>
        <w:t>8</w:t>
      </w:r>
      <w:proofErr w:type="gramEnd"/>
      <w:r>
        <w:rPr>
          <w:color w:val="auto"/>
          <w:sz w:val="22"/>
        </w:rPr>
        <w:t xml:space="preserve"> porte GigabitEthernet.</w:t>
      </w:r>
    </w:p>
    <w:p w14:paraId="6D914483" w14:textId="77777777" w:rsidR="008F673E" w:rsidRDefault="008F673E" w:rsidP="008F673E">
      <w:pPr>
        <w:pStyle w:val="Paragrafoelenco"/>
        <w:rPr>
          <w:color w:val="auto"/>
          <w:sz w:val="22"/>
        </w:rPr>
      </w:pPr>
    </w:p>
    <w:p w14:paraId="78FE47A1" w14:textId="40D0A205" w:rsidR="008F673E" w:rsidRDefault="008F673E" w:rsidP="008F673E">
      <w:pPr>
        <w:pStyle w:val="Paragrafoelenco"/>
        <w:rPr>
          <w:color w:val="auto"/>
          <w:sz w:val="22"/>
        </w:rPr>
      </w:pPr>
      <w:r>
        <w:rPr>
          <w:color w:val="auto"/>
          <w:sz w:val="22"/>
        </w:rPr>
        <w:t xml:space="preserve">Come sistema di archiviazione aziendale è stato predisposto un NAS accessibile da tutti i client della </w:t>
      </w:r>
      <w:r w:rsidR="00AE452C">
        <w:rPr>
          <w:color w:val="auto"/>
          <w:sz w:val="22"/>
        </w:rPr>
        <w:t>zona</w:t>
      </w:r>
      <w:r>
        <w:rPr>
          <w:color w:val="auto"/>
          <w:sz w:val="22"/>
        </w:rPr>
        <w:t xml:space="preserve"> interna.</w:t>
      </w:r>
    </w:p>
    <w:p w14:paraId="4E0ED703" w14:textId="77777777" w:rsidR="008F673E" w:rsidRDefault="008F673E" w:rsidP="008F673E">
      <w:pPr>
        <w:pStyle w:val="Paragrafoelenco"/>
        <w:rPr>
          <w:color w:val="auto"/>
          <w:sz w:val="22"/>
        </w:rPr>
      </w:pPr>
    </w:p>
    <w:p w14:paraId="2A5B5ABE" w14:textId="32099DA6" w:rsidR="008F673E" w:rsidRDefault="00AE452C" w:rsidP="008F673E">
      <w:pPr>
        <w:pStyle w:val="Paragrafoelenco"/>
        <w:rPr>
          <w:b/>
          <w:bCs/>
          <w:color w:val="FF0000"/>
          <w:sz w:val="22"/>
          <w:u w:val="single"/>
        </w:rPr>
      </w:pPr>
      <w:r>
        <w:rPr>
          <w:color w:val="auto"/>
          <w:sz w:val="22"/>
        </w:rPr>
        <w:t>Nel</w:t>
      </w:r>
      <w:r w:rsidR="008F673E">
        <w:rPr>
          <w:color w:val="auto"/>
          <w:sz w:val="22"/>
        </w:rPr>
        <w:t xml:space="preserve"> NAS è in esecuzione un HIDS che invia messaggi di allert nel caso riscontrasse accessi/operazioni sui file non consuete.</w:t>
      </w:r>
    </w:p>
    <w:p w14:paraId="0DB4FDE6" w14:textId="77777777" w:rsidR="008F673E" w:rsidRDefault="008F673E" w:rsidP="008F673E">
      <w:pPr>
        <w:pStyle w:val="Paragrafoelenco"/>
        <w:rPr>
          <w:b/>
          <w:bCs/>
          <w:color w:val="FF0000"/>
          <w:sz w:val="22"/>
          <w:u w:val="single"/>
        </w:rPr>
      </w:pPr>
    </w:p>
    <w:p w14:paraId="737D0FFB" w14:textId="77777777" w:rsidR="008F673E" w:rsidRPr="002403EF" w:rsidRDefault="008F673E" w:rsidP="009F4E33">
      <w:pPr>
        <w:pStyle w:val="Paragrafoelenco"/>
        <w:numPr>
          <w:ilvl w:val="1"/>
          <w:numId w:val="2"/>
        </w:numPr>
        <w:rPr>
          <w:b/>
          <w:bCs/>
          <w:color w:val="auto"/>
          <w:sz w:val="22"/>
          <w:u w:val="single"/>
        </w:rPr>
      </w:pPr>
      <w:r>
        <w:rPr>
          <w:color w:val="auto"/>
          <w:sz w:val="22"/>
        </w:rPr>
        <w:t>DMZ: zona a cui è permesso l’accesso dall’esterno della rete aziendale. I dispositivi presenti non possono contattare la rete interna.</w:t>
      </w:r>
    </w:p>
    <w:p w14:paraId="78918DE3" w14:textId="77777777" w:rsidR="005C2D65" w:rsidRPr="00CE0710" w:rsidRDefault="005C2D65" w:rsidP="00CE0710">
      <w:pPr>
        <w:rPr>
          <w:color w:val="auto"/>
          <w:sz w:val="22"/>
        </w:rPr>
      </w:pPr>
    </w:p>
    <w:p w14:paraId="31F0D90F" w14:textId="77777777" w:rsidR="008F673E" w:rsidRDefault="008F673E" w:rsidP="008F673E">
      <w:pPr>
        <w:pStyle w:val="Paragrafoelenco"/>
        <w:rPr>
          <w:color w:val="auto"/>
          <w:sz w:val="22"/>
        </w:rPr>
      </w:pPr>
      <w:r>
        <w:rPr>
          <w:color w:val="auto"/>
          <w:sz w:val="22"/>
        </w:rPr>
        <w:t>Composta da:</w:t>
      </w:r>
    </w:p>
    <w:p w14:paraId="7FC3F4CE" w14:textId="77777777" w:rsidR="008F673E" w:rsidRDefault="008F673E" w:rsidP="005C2D65">
      <w:pPr>
        <w:pStyle w:val="Paragrafoelenco"/>
        <w:numPr>
          <w:ilvl w:val="2"/>
          <w:numId w:val="2"/>
        </w:numPr>
        <w:rPr>
          <w:color w:val="auto"/>
          <w:sz w:val="22"/>
          <w:lang w:val="en-US"/>
        </w:rPr>
      </w:pPr>
      <w:r w:rsidRPr="008F763D">
        <w:rPr>
          <w:color w:val="auto"/>
          <w:sz w:val="22"/>
          <w:lang w:val="en-US"/>
        </w:rPr>
        <w:t>Server Web: DVWA di Metasploitable.</w:t>
      </w:r>
    </w:p>
    <w:p w14:paraId="1B93734E" w14:textId="77777777" w:rsidR="008F673E" w:rsidRPr="00F95CF3" w:rsidRDefault="008F673E" w:rsidP="008F673E">
      <w:pPr>
        <w:pStyle w:val="Paragrafoelenco"/>
        <w:ind w:left="1440"/>
        <w:rPr>
          <w:color w:val="auto"/>
          <w:sz w:val="22"/>
          <w:lang w:val="en-US"/>
        </w:rPr>
      </w:pPr>
    </w:p>
    <w:p w14:paraId="02BB438B" w14:textId="77777777" w:rsidR="008F673E" w:rsidRDefault="008F673E" w:rsidP="005C2D65">
      <w:pPr>
        <w:pStyle w:val="Paragrafoelenco"/>
        <w:numPr>
          <w:ilvl w:val="1"/>
          <w:numId w:val="2"/>
        </w:numPr>
        <w:rPr>
          <w:color w:val="auto"/>
          <w:sz w:val="22"/>
        </w:rPr>
      </w:pPr>
      <w:r>
        <w:rPr>
          <w:color w:val="auto"/>
          <w:sz w:val="22"/>
        </w:rPr>
        <w:lastRenderedPageBreak/>
        <w:t>ZONA ESTERNA: raffigurata per completezza ma non gestita dalla FalconLock. Rete pubblica che permette l’accesso alla WAN.</w:t>
      </w:r>
    </w:p>
    <w:p w14:paraId="485D883B" w14:textId="77777777" w:rsidR="0035685D" w:rsidRDefault="0035685D" w:rsidP="0035685D">
      <w:pPr>
        <w:pStyle w:val="Paragrafoelenco"/>
        <w:rPr>
          <w:color w:val="auto"/>
          <w:sz w:val="22"/>
        </w:rPr>
      </w:pPr>
    </w:p>
    <w:p w14:paraId="651AD48E" w14:textId="77777777" w:rsidR="008F673E" w:rsidRDefault="008F673E" w:rsidP="005C2D65">
      <w:pPr>
        <w:pStyle w:val="Paragrafoelenco"/>
        <w:numPr>
          <w:ilvl w:val="1"/>
          <w:numId w:val="2"/>
        </w:numPr>
        <w:rPr>
          <w:color w:val="auto"/>
          <w:sz w:val="22"/>
        </w:rPr>
      </w:pPr>
      <w:r>
        <w:rPr>
          <w:color w:val="auto"/>
          <w:sz w:val="22"/>
        </w:rPr>
        <w:t>ZONA CENTRALE: Assolve i compiti di</w:t>
      </w:r>
    </w:p>
    <w:p w14:paraId="51593A1B" w14:textId="77777777" w:rsidR="008F673E" w:rsidRDefault="008F673E" w:rsidP="005C2D65">
      <w:pPr>
        <w:pStyle w:val="Paragrafoelenco"/>
        <w:numPr>
          <w:ilvl w:val="2"/>
          <w:numId w:val="2"/>
        </w:numPr>
        <w:rPr>
          <w:color w:val="auto"/>
          <w:sz w:val="22"/>
        </w:rPr>
      </w:pPr>
      <w:r>
        <w:rPr>
          <w:color w:val="auto"/>
          <w:sz w:val="22"/>
        </w:rPr>
        <w:t>Collegamento tra le diverse zone che compongono l’infrastruttura</w:t>
      </w:r>
    </w:p>
    <w:p w14:paraId="67170B94" w14:textId="77777777" w:rsidR="008F673E" w:rsidRDefault="008F673E" w:rsidP="005C2D65">
      <w:pPr>
        <w:pStyle w:val="Paragrafoelenco"/>
        <w:numPr>
          <w:ilvl w:val="2"/>
          <w:numId w:val="2"/>
        </w:numPr>
        <w:rPr>
          <w:color w:val="auto"/>
          <w:sz w:val="22"/>
        </w:rPr>
      </w:pPr>
      <w:r>
        <w:rPr>
          <w:color w:val="auto"/>
          <w:sz w:val="22"/>
        </w:rPr>
        <w:t>Filtraggio del traffico tramite la presenza di un Firewall</w:t>
      </w:r>
    </w:p>
    <w:p w14:paraId="7A240A93" w14:textId="77777777" w:rsidR="008F673E" w:rsidRDefault="008F673E" w:rsidP="005C2D65">
      <w:pPr>
        <w:pStyle w:val="Paragrafoelenco"/>
        <w:numPr>
          <w:ilvl w:val="2"/>
          <w:numId w:val="2"/>
        </w:numPr>
        <w:rPr>
          <w:color w:val="auto"/>
          <w:sz w:val="22"/>
        </w:rPr>
      </w:pPr>
      <w:r>
        <w:rPr>
          <w:color w:val="auto"/>
          <w:sz w:val="22"/>
        </w:rPr>
        <w:t>Monitoraggio del traffico mediante l’implementazione di:</w:t>
      </w:r>
    </w:p>
    <w:p w14:paraId="53B69320" w14:textId="77777777" w:rsidR="008F673E" w:rsidRDefault="008F673E" w:rsidP="005C2D65">
      <w:pPr>
        <w:pStyle w:val="Paragrafoelenco"/>
        <w:numPr>
          <w:ilvl w:val="3"/>
          <w:numId w:val="2"/>
        </w:numPr>
        <w:rPr>
          <w:color w:val="auto"/>
          <w:sz w:val="22"/>
        </w:rPr>
      </w:pPr>
      <w:r>
        <w:rPr>
          <w:color w:val="auto"/>
          <w:sz w:val="22"/>
        </w:rPr>
        <w:t>NIDS all’interno della DMZ per ricevere avvisi in caso di attività che richiedano un approfondimento dal SOC.</w:t>
      </w:r>
    </w:p>
    <w:p w14:paraId="1E3717DB" w14:textId="77777777" w:rsidR="008F673E" w:rsidRDefault="008F673E" w:rsidP="005C2D65">
      <w:pPr>
        <w:pStyle w:val="Paragrafoelenco"/>
        <w:numPr>
          <w:ilvl w:val="3"/>
          <w:numId w:val="2"/>
        </w:numPr>
        <w:rPr>
          <w:color w:val="auto"/>
          <w:sz w:val="22"/>
        </w:rPr>
      </w:pPr>
      <w:r>
        <w:rPr>
          <w:color w:val="auto"/>
          <w:sz w:val="22"/>
        </w:rPr>
        <w:t>IPS posto tra il firewall e la rete interna per intervenire prontamente in caso rilevamento di pattern riconosciuti come dannosi.</w:t>
      </w:r>
    </w:p>
    <w:p w14:paraId="41423595" w14:textId="77777777" w:rsidR="003F68EB" w:rsidRDefault="003F68EB" w:rsidP="002C14C4">
      <w:pPr>
        <w:ind w:left="720"/>
        <w:rPr>
          <w:rFonts w:eastAsia="Times New Roman" w:cstheme="minorHAnsi"/>
          <w:bCs/>
          <w:color w:val="auto"/>
          <w:sz w:val="22"/>
        </w:rPr>
      </w:pPr>
    </w:p>
    <w:p w14:paraId="022C9F32" w14:textId="0412B97C" w:rsidR="00EC435B" w:rsidRPr="00D6606B" w:rsidRDefault="00A10D76" w:rsidP="00D6606B">
      <w:pPr>
        <w:pStyle w:val="Paragrafoelenco"/>
        <w:numPr>
          <w:ilvl w:val="0"/>
          <w:numId w:val="2"/>
        </w:numPr>
        <w:outlineLvl w:val="0"/>
        <w:rPr>
          <w:rFonts w:asciiTheme="majorHAnsi" w:eastAsia="Times New Roman" w:hAnsiTheme="majorHAnsi" w:cs="Times New Roman"/>
          <w:b/>
          <w:color w:val="auto"/>
          <w:sz w:val="40"/>
          <w:szCs w:val="40"/>
        </w:rPr>
      </w:pPr>
      <w:bookmarkStart w:id="9" w:name="_Toc190935900"/>
      <w:r w:rsidRPr="00B164D0">
        <w:rPr>
          <w:rFonts w:asciiTheme="majorHAnsi" w:eastAsia="Times New Roman" w:hAnsiTheme="majorHAnsi" w:cs="Times New Roman"/>
          <w:b/>
          <w:color w:val="auto"/>
          <w:sz w:val="40"/>
          <w:szCs w:val="40"/>
        </w:rPr>
        <w:t>SUBNETS</w:t>
      </w:r>
      <w:bookmarkEnd w:id="9"/>
    </w:p>
    <w:p w14:paraId="57AD0632" w14:textId="77777777" w:rsidR="00657A5F" w:rsidRDefault="00A257E0" w:rsidP="00865301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Per dividere logicamente </w:t>
      </w:r>
      <w:r w:rsidR="00110D22">
        <w:rPr>
          <w:rFonts w:eastAsia="Times New Roman" w:cstheme="minorHAnsi"/>
          <w:bCs/>
          <w:color w:val="auto"/>
          <w:sz w:val="22"/>
        </w:rPr>
        <w:t xml:space="preserve">i piani degli uffici sono state create sei </w:t>
      </w:r>
      <w:proofErr w:type="spellStart"/>
      <w:r w:rsidR="00110D22">
        <w:rPr>
          <w:rFonts w:eastAsia="Times New Roman" w:cstheme="minorHAnsi"/>
          <w:bCs/>
          <w:color w:val="auto"/>
          <w:sz w:val="22"/>
        </w:rPr>
        <w:t>subnets</w:t>
      </w:r>
      <w:proofErr w:type="spellEnd"/>
      <w:r w:rsidR="00AA1442">
        <w:rPr>
          <w:rFonts w:eastAsia="Times New Roman" w:cstheme="minorHAnsi"/>
          <w:bCs/>
          <w:color w:val="auto"/>
          <w:sz w:val="22"/>
        </w:rPr>
        <w:t xml:space="preserve">. </w:t>
      </w:r>
    </w:p>
    <w:p w14:paraId="127964BD" w14:textId="77777777" w:rsidR="004062F0" w:rsidRDefault="00657A5F" w:rsidP="00865301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Vista la presenza di computer fissi e di numero ben definito</w:t>
      </w:r>
      <w:r w:rsidR="00AA1442">
        <w:rPr>
          <w:rFonts w:eastAsia="Times New Roman" w:cstheme="minorHAnsi"/>
          <w:bCs/>
          <w:color w:val="auto"/>
          <w:sz w:val="22"/>
        </w:rPr>
        <w:t xml:space="preserve"> </w:t>
      </w:r>
      <w:r>
        <w:rPr>
          <w:rFonts w:eastAsia="Times New Roman" w:cstheme="minorHAnsi"/>
          <w:bCs/>
          <w:color w:val="auto"/>
          <w:sz w:val="22"/>
        </w:rPr>
        <w:t xml:space="preserve">si è optato </w:t>
      </w:r>
      <w:r w:rsidR="00B77A45">
        <w:rPr>
          <w:rFonts w:eastAsia="Times New Roman" w:cstheme="minorHAnsi"/>
          <w:bCs/>
          <w:color w:val="auto"/>
          <w:sz w:val="22"/>
        </w:rPr>
        <w:t xml:space="preserve">di assegnare staticamente ad </w:t>
      </w:r>
      <w:r w:rsidR="00AA1442">
        <w:rPr>
          <w:rFonts w:eastAsia="Times New Roman" w:cstheme="minorHAnsi"/>
          <w:bCs/>
          <w:color w:val="auto"/>
          <w:sz w:val="22"/>
        </w:rPr>
        <w:t>ogni client un IP</w:t>
      </w:r>
      <w:r w:rsidR="00D93A11">
        <w:rPr>
          <w:rFonts w:eastAsia="Times New Roman" w:cstheme="minorHAnsi"/>
          <w:bCs/>
          <w:color w:val="auto"/>
          <w:sz w:val="22"/>
        </w:rPr>
        <w:t>. Questa scelta permetterà al reparto IT</w:t>
      </w:r>
      <w:r w:rsidR="004062F0">
        <w:rPr>
          <w:rFonts w:eastAsia="Times New Roman" w:cstheme="minorHAnsi"/>
          <w:bCs/>
          <w:color w:val="auto"/>
          <w:sz w:val="22"/>
        </w:rPr>
        <w:t>, in caso di necessità,</w:t>
      </w:r>
      <w:r w:rsidR="00D93A11">
        <w:rPr>
          <w:rFonts w:eastAsia="Times New Roman" w:cstheme="minorHAnsi"/>
          <w:bCs/>
          <w:color w:val="auto"/>
          <w:sz w:val="22"/>
        </w:rPr>
        <w:t xml:space="preserve"> di connettersi da remoto </w:t>
      </w:r>
      <w:r w:rsidR="004062F0">
        <w:rPr>
          <w:rFonts w:eastAsia="Times New Roman" w:cstheme="minorHAnsi"/>
          <w:bCs/>
          <w:color w:val="auto"/>
          <w:sz w:val="22"/>
        </w:rPr>
        <w:t>in modo più agevole sapendo a quale IP corrisponde ogni macchina.</w:t>
      </w:r>
    </w:p>
    <w:p w14:paraId="4BE123CF" w14:textId="77777777" w:rsidR="004062F0" w:rsidRDefault="004062F0" w:rsidP="00865301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</w:p>
    <w:p w14:paraId="74B6D914" w14:textId="779AC74E" w:rsidR="004062F0" w:rsidRDefault="004062F0" w:rsidP="00865301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Le </w:t>
      </w:r>
      <w:proofErr w:type="spellStart"/>
      <w:r>
        <w:rPr>
          <w:rFonts w:eastAsia="Times New Roman" w:cstheme="minorHAnsi"/>
          <w:bCs/>
          <w:color w:val="auto"/>
          <w:sz w:val="22"/>
        </w:rPr>
        <w:t>subnet</w:t>
      </w:r>
      <w:r w:rsidR="00565BA4">
        <w:rPr>
          <w:rFonts w:eastAsia="Times New Roman" w:cstheme="minorHAnsi"/>
          <w:bCs/>
          <w:color w:val="auto"/>
          <w:sz w:val="22"/>
        </w:rPr>
        <w:t>s</w:t>
      </w:r>
      <w:proofErr w:type="spellEnd"/>
      <w:r>
        <w:rPr>
          <w:rFonts w:eastAsia="Times New Roman" w:cstheme="minorHAnsi"/>
          <w:bCs/>
          <w:color w:val="auto"/>
          <w:sz w:val="22"/>
        </w:rPr>
        <w:t xml:space="preserve"> sono le seguenti:</w:t>
      </w:r>
    </w:p>
    <w:p w14:paraId="1D37200E" w14:textId="4DB11760" w:rsidR="00865301" w:rsidRDefault="004062F0" w:rsidP="004062F0">
      <w:pPr>
        <w:pStyle w:val="Paragrafoelenco"/>
        <w:numPr>
          <w:ilvl w:val="1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Piano 1:</w:t>
      </w:r>
    </w:p>
    <w:p w14:paraId="6499890F" w14:textId="57EF359A" w:rsidR="004062F0" w:rsidRDefault="00952E86" w:rsidP="004062F0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Network: 192.168.1.0</w:t>
      </w:r>
    </w:p>
    <w:p w14:paraId="7E93ACF4" w14:textId="5012B5E3" w:rsidR="00952E86" w:rsidRDefault="00952E86" w:rsidP="004062F0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Subnetmask: 255.255.255.192</w:t>
      </w:r>
    </w:p>
    <w:p w14:paraId="6321643D" w14:textId="26F8B488" w:rsidR="00CA3468" w:rsidRDefault="00CA3468" w:rsidP="004062F0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Gateway: 192.168.1.1</w:t>
      </w:r>
    </w:p>
    <w:p w14:paraId="6259DC01" w14:textId="7A873AA4" w:rsidR="00CA3468" w:rsidRDefault="00CA3468" w:rsidP="00CA3468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Broadcast:</w:t>
      </w:r>
      <w:r w:rsidR="001D7A29">
        <w:rPr>
          <w:rFonts w:eastAsia="Times New Roman" w:cstheme="minorHAnsi"/>
          <w:bCs/>
          <w:color w:val="auto"/>
          <w:sz w:val="22"/>
        </w:rPr>
        <w:t xml:space="preserve"> 192.168.1.63</w:t>
      </w:r>
    </w:p>
    <w:p w14:paraId="468B1E2B" w14:textId="134A33EE" w:rsidR="00D60D75" w:rsidRDefault="00D60D75" w:rsidP="00CA3468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N. Max Hosts: </w:t>
      </w:r>
      <w:r w:rsidR="00E87568">
        <w:rPr>
          <w:rFonts w:eastAsia="Times New Roman" w:cstheme="minorHAnsi"/>
          <w:bCs/>
          <w:color w:val="auto"/>
          <w:sz w:val="22"/>
        </w:rPr>
        <w:t>61 + Gateway</w:t>
      </w:r>
    </w:p>
    <w:p w14:paraId="604A3A84" w14:textId="5A40AD47" w:rsidR="00565BA4" w:rsidRDefault="00565BA4" w:rsidP="00565BA4">
      <w:pPr>
        <w:pStyle w:val="Paragrafoelenco"/>
        <w:numPr>
          <w:ilvl w:val="1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Piano 2:</w:t>
      </w:r>
    </w:p>
    <w:p w14:paraId="1AB3B5F8" w14:textId="2023A65C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Network: 192.168.2.0</w:t>
      </w:r>
    </w:p>
    <w:p w14:paraId="7B58A0AA" w14:textId="77777777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Subnetmask: 255.255.255.192</w:t>
      </w:r>
    </w:p>
    <w:p w14:paraId="12189518" w14:textId="4CFD85FB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Gateway: 192.168.2.1</w:t>
      </w:r>
    </w:p>
    <w:p w14:paraId="541C6C98" w14:textId="53961C7D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Broadcast: 192.168.2.63</w:t>
      </w:r>
    </w:p>
    <w:p w14:paraId="4E1BA59E" w14:textId="2741CA37" w:rsidR="0081048A" w:rsidRPr="0081048A" w:rsidRDefault="0081048A" w:rsidP="0081048A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N. Max Hosts: 61 + Gateway</w:t>
      </w:r>
    </w:p>
    <w:p w14:paraId="010EDC94" w14:textId="7E54F8FC" w:rsidR="00565BA4" w:rsidRDefault="00565BA4" w:rsidP="00565BA4">
      <w:pPr>
        <w:pStyle w:val="Paragrafoelenco"/>
        <w:numPr>
          <w:ilvl w:val="1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Piano 3:</w:t>
      </w:r>
    </w:p>
    <w:p w14:paraId="3230C11B" w14:textId="7AC55633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Network: 192.168.3.0</w:t>
      </w:r>
    </w:p>
    <w:p w14:paraId="136CEA26" w14:textId="77777777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Subnetmask: 255.255.255.192</w:t>
      </w:r>
    </w:p>
    <w:p w14:paraId="545F81C4" w14:textId="3F5569CA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Gateway: 192.168.3.1</w:t>
      </w:r>
    </w:p>
    <w:p w14:paraId="6F02291C" w14:textId="00610B36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Broadcast: 192.168.3.63</w:t>
      </w:r>
    </w:p>
    <w:p w14:paraId="2D45C7C2" w14:textId="796C3A4E" w:rsidR="0081048A" w:rsidRPr="0081048A" w:rsidRDefault="0081048A" w:rsidP="0081048A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N. Max Hosts: 61 + Gateway</w:t>
      </w:r>
    </w:p>
    <w:p w14:paraId="2D96F7F9" w14:textId="54BD5533" w:rsidR="00565BA4" w:rsidRDefault="00565BA4" w:rsidP="00565BA4">
      <w:pPr>
        <w:pStyle w:val="Paragrafoelenco"/>
        <w:numPr>
          <w:ilvl w:val="1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Piano 4:</w:t>
      </w:r>
    </w:p>
    <w:p w14:paraId="13B3DF01" w14:textId="2C4AA0D4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Network: 192.168.4.0</w:t>
      </w:r>
    </w:p>
    <w:p w14:paraId="767EF124" w14:textId="77777777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Subnetmask: 255.255.255.192</w:t>
      </w:r>
    </w:p>
    <w:p w14:paraId="7EF5F2BA" w14:textId="3A9A88F0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Gateway: 192.168.4.1</w:t>
      </w:r>
    </w:p>
    <w:p w14:paraId="3C6DC521" w14:textId="4BA69D8F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Broadcast: 192.168.4.63</w:t>
      </w:r>
    </w:p>
    <w:p w14:paraId="208C13E1" w14:textId="0BCB0916" w:rsidR="0081048A" w:rsidRPr="0081048A" w:rsidRDefault="0081048A" w:rsidP="0081048A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N. Max Hosts: 61 + Gateway</w:t>
      </w:r>
    </w:p>
    <w:p w14:paraId="48FAEA24" w14:textId="04676F11" w:rsidR="00565BA4" w:rsidRDefault="00565BA4" w:rsidP="00565BA4">
      <w:pPr>
        <w:pStyle w:val="Paragrafoelenco"/>
        <w:numPr>
          <w:ilvl w:val="1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Piano 5:</w:t>
      </w:r>
    </w:p>
    <w:p w14:paraId="5CF5542C" w14:textId="1B3BC085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Network: 192.168.5.0</w:t>
      </w:r>
    </w:p>
    <w:p w14:paraId="4AAB07CE" w14:textId="77777777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Subnetmask: 255.255.255.192</w:t>
      </w:r>
    </w:p>
    <w:p w14:paraId="1E57524A" w14:textId="0C72FBF9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Gateway: 192.168.5.1</w:t>
      </w:r>
    </w:p>
    <w:p w14:paraId="43DBBF64" w14:textId="58FBFA21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Broadcast: 192.168.5.63</w:t>
      </w:r>
    </w:p>
    <w:p w14:paraId="2DF18B9D" w14:textId="69ACF93D" w:rsidR="0081048A" w:rsidRDefault="0081048A" w:rsidP="0081048A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N. Max Hosts: 61 + Gateway</w:t>
      </w:r>
    </w:p>
    <w:p w14:paraId="2B56C22C" w14:textId="77777777" w:rsidR="0081048A" w:rsidRPr="0081048A" w:rsidRDefault="0081048A" w:rsidP="0081048A">
      <w:pPr>
        <w:pStyle w:val="Paragrafoelenco"/>
        <w:ind w:left="2160"/>
        <w:rPr>
          <w:rFonts w:eastAsia="Times New Roman" w:cstheme="minorHAnsi"/>
          <w:bCs/>
          <w:color w:val="auto"/>
          <w:sz w:val="22"/>
        </w:rPr>
      </w:pPr>
    </w:p>
    <w:p w14:paraId="0645810C" w14:textId="209BCD83" w:rsidR="00565BA4" w:rsidRDefault="00565BA4" w:rsidP="00565BA4">
      <w:pPr>
        <w:pStyle w:val="Paragrafoelenco"/>
        <w:numPr>
          <w:ilvl w:val="1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lastRenderedPageBreak/>
        <w:t>Piano 6:</w:t>
      </w:r>
    </w:p>
    <w:p w14:paraId="33746394" w14:textId="59B10A76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Network: 192.168.6.0</w:t>
      </w:r>
    </w:p>
    <w:p w14:paraId="131D03C7" w14:textId="77777777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Subnetmask: 255.255.255.192</w:t>
      </w:r>
    </w:p>
    <w:p w14:paraId="5B26A90E" w14:textId="1758CAD2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Gateway: 192.168.6.1</w:t>
      </w:r>
    </w:p>
    <w:p w14:paraId="75306E07" w14:textId="21EBD8CE" w:rsidR="00565BA4" w:rsidRDefault="00565BA4" w:rsidP="00565BA4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 Broadcast: 192.168.6.63</w:t>
      </w:r>
    </w:p>
    <w:p w14:paraId="71CB93E6" w14:textId="77777777" w:rsidR="0081048A" w:rsidRDefault="0081048A" w:rsidP="0081048A">
      <w:pPr>
        <w:pStyle w:val="Paragrafoelenco"/>
        <w:numPr>
          <w:ilvl w:val="2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N. Max Hosts: 61 + Gateway</w:t>
      </w:r>
    </w:p>
    <w:p w14:paraId="224FFDE2" w14:textId="77777777" w:rsidR="0081048A" w:rsidRPr="0081048A" w:rsidRDefault="0081048A" w:rsidP="0081048A">
      <w:pPr>
        <w:rPr>
          <w:rFonts w:eastAsia="Times New Roman" w:cstheme="minorHAnsi"/>
          <w:bCs/>
          <w:color w:val="auto"/>
          <w:sz w:val="22"/>
        </w:rPr>
      </w:pPr>
    </w:p>
    <w:p w14:paraId="76073126" w14:textId="77777777" w:rsidR="00ED4387" w:rsidRDefault="00ED4387" w:rsidP="00ED4387">
      <w:pPr>
        <w:rPr>
          <w:rFonts w:eastAsia="Times New Roman" w:cstheme="minorHAnsi"/>
          <w:bCs/>
          <w:color w:val="auto"/>
          <w:sz w:val="22"/>
        </w:rPr>
      </w:pPr>
    </w:p>
    <w:p w14:paraId="23FF685B" w14:textId="5EA74C63" w:rsidR="00ED4387" w:rsidRDefault="00ED4387" w:rsidP="00ED4387">
      <w:p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All’interno del </w:t>
      </w:r>
      <w:r w:rsidR="00F071DA">
        <w:rPr>
          <w:rFonts w:eastAsia="Times New Roman" w:cstheme="minorHAnsi"/>
          <w:bCs/>
          <w:color w:val="auto"/>
          <w:sz w:val="22"/>
        </w:rPr>
        <w:t>R</w:t>
      </w:r>
      <w:r>
        <w:rPr>
          <w:rFonts w:eastAsia="Times New Roman" w:cstheme="minorHAnsi"/>
          <w:bCs/>
          <w:color w:val="auto"/>
          <w:sz w:val="22"/>
        </w:rPr>
        <w:t>outer</w:t>
      </w:r>
      <w:r w:rsidR="00F071DA">
        <w:rPr>
          <w:rFonts w:eastAsia="Times New Roman" w:cstheme="minorHAnsi"/>
          <w:bCs/>
          <w:color w:val="auto"/>
          <w:sz w:val="22"/>
        </w:rPr>
        <w:t>0</w:t>
      </w:r>
      <w:r>
        <w:rPr>
          <w:rFonts w:eastAsia="Times New Roman" w:cstheme="minorHAnsi"/>
          <w:bCs/>
          <w:color w:val="auto"/>
          <w:sz w:val="22"/>
        </w:rPr>
        <w:t xml:space="preserve"> </w:t>
      </w:r>
      <w:r w:rsidR="00F071DA">
        <w:rPr>
          <w:rFonts w:eastAsia="Times New Roman" w:cstheme="minorHAnsi"/>
          <w:bCs/>
          <w:color w:val="auto"/>
          <w:sz w:val="22"/>
        </w:rPr>
        <w:t xml:space="preserve">sono state caricate, mediante file di configurazione, le </w:t>
      </w:r>
      <w:r w:rsidR="00831B36">
        <w:rPr>
          <w:rFonts w:eastAsia="Times New Roman" w:cstheme="minorHAnsi"/>
          <w:bCs/>
          <w:color w:val="auto"/>
          <w:sz w:val="22"/>
        </w:rPr>
        <w:t xml:space="preserve">ACL per </w:t>
      </w:r>
      <w:r w:rsidR="00A32D15">
        <w:rPr>
          <w:rFonts w:eastAsia="Times New Roman" w:cstheme="minorHAnsi"/>
          <w:bCs/>
          <w:color w:val="auto"/>
          <w:sz w:val="22"/>
        </w:rPr>
        <w:t>bloccare il traffico tra i piani dello stabile consentendo</w:t>
      </w:r>
      <w:r w:rsidR="00CD0056">
        <w:rPr>
          <w:rFonts w:eastAsia="Times New Roman" w:cstheme="minorHAnsi"/>
          <w:bCs/>
          <w:color w:val="auto"/>
          <w:sz w:val="22"/>
        </w:rPr>
        <w:t>, allo stesso tempo, a tutt</w:t>
      </w:r>
      <w:r w:rsidR="009F7743">
        <w:rPr>
          <w:rFonts w:eastAsia="Times New Roman" w:cstheme="minorHAnsi"/>
          <w:bCs/>
          <w:color w:val="auto"/>
          <w:sz w:val="22"/>
        </w:rPr>
        <w:t xml:space="preserve">e le </w:t>
      </w:r>
      <w:proofErr w:type="spellStart"/>
      <w:r w:rsidR="009F7743">
        <w:rPr>
          <w:rFonts w:eastAsia="Times New Roman" w:cstheme="minorHAnsi"/>
          <w:bCs/>
          <w:color w:val="auto"/>
          <w:sz w:val="22"/>
        </w:rPr>
        <w:t>subnets</w:t>
      </w:r>
      <w:proofErr w:type="spellEnd"/>
      <w:r w:rsidR="00CD0056">
        <w:rPr>
          <w:rFonts w:eastAsia="Times New Roman" w:cstheme="minorHAnsi"/>
          <w:bCs/>
          <w:color w:val="auto"/>
          <w:sz w:val="22"/>
        </w:rPr>
        <w:t xml:space="preserve"> di collegarsi al NAS</w:t>
      </w:r>
      <w:r w:rsidR="00660103">
        <w:rPr>
          <w:rFonts w:eastAsia="Times New Roman" w:cstheme="minorHAnsi"/>
          <w:bCs/>
          <w:color w:val="auto"/>
          <w:sz w:val="22"/>
        </w:rPr>
        <w:t>.</w:t>
      </w:r>
    </w:p>
    <w:p w14:paraId="2BDE3289" w14:textId="15BCF978" w:rsidR="00565BA4" w:rsidRPr="00565BA4" w:rsidRDefault="00653338" w:rsidP="00565BA4">
      <w:p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noProof/>
          <w:color w:val="auto"/>
          <w:sz w:val="22"/>
        </w:rPr>
        <w:drawing>
          <wp:anchor distT="107950" distB="107950" distL="114300" distR="114300" simplePos="0" relativeHeight="251673600" behindDoc="0" locked="0" layoutInCell="1" allowOverlap="1" wp14:anchorId="500B8C40" wp14:editId="74031777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3816000" cy="3866400"/>
            <wp:effectExtent l="0" t="0" r="0" b="1270"/>
            <wp:wrapTopAndBottom/>
            <wp:docPr id="728134288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000" cy="38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4E866" w14:textId="664558F7" w:rsidR="00A10D76" w:rsidRDefault="00A10D76" w:rsidP="0093661C">
      <w:pPr>
        <w:pStyle w:val="Paragrafoelenco"/>
        <w:numPr>
          <w:ilvl w:val="0"/>
          <w:numId w:val="2"/>
        </w:numPr>
        <w:outlineLvl w:val="0"/>
        <w:rPr>
          <w:rFonts w:asciiTheme="majorHAnsi" w:eastAsia="Times New Roman" w:hAnsiTheme="majorHAnsi" w:cs="Times New Roman"/>
          <w:b/>
          <w:color w:val="auto"/>
          <w:sz w:val="40"/>
          <w:szCs w:val="40"/>
        </w:rPr>
      </w:pPr>
      <w:bookmarkStart w:id="10" w:name="_Toc190935901"/>
      <w:r w:rsidRPr="00B164D0">
        <w:rPr>
          <w:rFonts w:asciiTheme="majorHAnsi" w:eastAsia="Times New Roman" w:hAnsiTheme="majorHAnsi" w:cs="Times New Roman"/>
          <w:b/>
          <w:color w:val="auto"/>
          <w:sz w:val="40"/>
          <w:szCs w:val="40"/>
        </w:rPr>
        <w:t>FIREWALL</w:t>
      </w:r>
      <w:bookmarkEnd w:id="10"/>
    </w:p>
    <w:p w14:paraId="3926B047" w14:textId="05B368C7" w:rsidR="0098532E" w:rsidRDefault="00EA6376" w:rsidP="00EA6376">
      <w:p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A </w:t>
      </w:r>
      <w:r w:rsidR="00180D61">
        <w:rPr>
          <w:rFonts w:eastAsia="Times New Roman" w:cstheme="minorHAnsi"/>
          <w:bCs/>
          <w:color w:val="auto"/>
          <w:sz w:val="22"/>
        </w:rPr>
        <w:t>p</w:t>
      </w:r>
      <w:r>
        <w:rPr>
          <w:rFonts w:eastAsia="Times New Roman" w:cstheme="minorHAnsi"/>
          <w:bCs/>
          <w:color w:val="auto"/>
          <w:sz w:val="22"/>
        </w:rPr>
        <w:t>rotezione de</w:t>
      </w:r>
      <w:r w:rsidR="003C597E">
        <w:rPr>
          <w:rFonts w:eastAsia="Times New Roman" w:cstheme="minorHAnsi"/>
          <w:bCs/>
          <w:color w:val="auto"/>
          <w:sz w:val="22"/>
        </w:rPr>
        <w:t xml:space="preserve">ll’intera infrastruttura è stato predisposto </w:t>
      </w:r>
      <w:r w:rsidR="00502FCF">
        <w:rPr>
          <w:rFonts w:eastAsia="Times New Roman" w:cstheme="minorHAnsi"/>
          <w:bCs/>
          <w:color w:val="auto"/>
          <w:sz w:val="22"/>
        </w:rPr>
        <w:t>un</w:t>
      </w:r>
      <w:r w:rsidR="0098532E">
        <w:rPr>
          <w:rFonts w:eastAsia="Times New Roman" w:cstheme="minorHAnsi"/>
          <w:bCs/>
          <w:color w:val="auto"/>
          <w:sz w:val="22"/>
        </w:rPr>
        <w:t xml:space="preserve"> firewall</w:t>
      </w:r>
      <w:r w:rsidR="00502FCF">
        <w:rPr>
          <w:rFonts w:eastAsia="Times New Roman" w:cstheme="minorHAnsi"/>
          <w:bCs/>
          <w:color w:val="auto"/>
          <w:sz w:val="22"/>
        </w:rPr>
        <w:t xml:space="preserve"> NET</w:t>
      </w:r>
      <w:r w:rsidR="0098532E">
        <w:rPr>
          <w:rFonts w:eastAsia="Times New Roman" w:cstheme="minorHAnsi"/>
          <w:bCs/>
          <w:color w:val="auto"/>
          <w:sz w:val="22"/>
        </w:rPr>
        <w:t>GATE 1537 MAX pfSense+</w:t>
      </w:r>
      <w:r w:rsidR="005A756A">
        <w:rPr>
          <w:rFonts w:eastAsia="Times New Roman" w:cstheme="minorHAnsi"/>
          <w:bCs/>
          <w:color w:val="auto"/>
          <w:sz w:val="22"/>
        </w:rPr>
        <w:t xml:space="preserve">. </w:t>
      </w:r>
      <w:r w:rsidR="008407B6">
        <w:rPr>
          <w:rFonts w:eastAsia="Times New Roman" w:cstheme="minorHAnsi"/>
          <w:bCs/>
          <w:color w:val="auto"/>
          <w:sz w:val="22"/>
        </w:rPr>
        <w:t xml:space="preserve">Il software </w:t>
      </w:r>
      <w:r w:rsidR="007B4E8A">
        <w:rPr>
          <w:rFonts w:eastAsia="Times New Roman" w:cstheme="minorHAnsi"/>
          <w:bCs/>
          <w:color w:val="auto"/>
          <w:sz w:val="22"/>
        </w:rPr>
        <w:t xml:space="preserve">firewall </w:t>
      </w:r>
      <w:r w:rsidR="008407B6">
        <w:rPr>
          <w:rFonts w:eastAsia="Times New Roman" w:cstheme="minorHAnsi"/>
          <w:bCs/>
          <w:color w:val="auto"/>
          <w:sz w:val="22"/>
        </w:rPr>
        <w:t xml:space="preserve">in esecuzione </w:t>
      </w:r>
      <w:r w:rsidR="007B4E8A">
        <w:rPr>
          <w:rFonts w:eastAsia="Times New Roman" w:cstheme="minorHAnsi"/>
          <w:bCs/>
          <w:color w:val="auto"/>
          <w:sz w:val="22"/>
        </w:rPr>
        <w:t xml:space="preserve">al suo interno è la versione a pagamento di </w:t>
      </w:r>
      <w:r w:rsidR="00977FCC">
        <w:rPr>
          <w:rFonts w:eastAsia="Times New Roman" w:cstheme="minorHAnsi"/>
          <w:bCs/>
          <w:color w:val="auto"/>
          <w:sz w:val="22"/>
        </w:rPr>
        <w:t>pfSense.</w:t>
      </w:r>
    </w:p>
    <w:p w14:paraId="4FA048FF" w14:textId="77777777" w:rsidR="00977FCC" w:rsidRDefault="00977FCC" w:rsidP="00EA6376">
      <w:pPr>
        <w:rPr>
          <w:rFonts w:eastAsia="Times New Roman" w:cstheme="minorHAnsi"/>
          <w:bCs/>
          <w:color w:val="auto"/>
          <w:sz w:val="22"/>
        </w:rPr>
      </w:pPr>
    </w:p>
    <w:p w14:paraId="011A464A" w14:textId="79E704FF" w:rsidR="00977FCC" w:rsidRDefault="005517B8" w:rsidP="004D4362">
      <w:pPr>
        <w:pStyle w:val="Paragrafoelenco"/>
        <w:numPr>
          <w:ilvl w:val="1"/>
          <w:numId w:val="2"/>
        </w:numPr>
        <w:outlineLvl w:val="1"/>
        <w:rPr>
          <w:rFonts w:eastAsia="Times New Roman" w:cstheme="minorHAnsi"/>
          <w:bCs/>
          <w:color w:val="auto"/>
          <w:sz w:val="22"/>
        </w:rPr>
      </w:pPr>
      <w:bookmarkStart w:id="11" w:name="_Toc190935902"/>
      <w:r>
        <w:rPr>
          <w:rFonts w:eastAsia="Times New Roman" w:cstheme="minorHAnsi"/>
          <w:bCs/>
          <w:color w:val="auto"/>
          <w:sz w:val="22"/>
        </w:rPr>
        <w:t xml:space="preserve">Configurazione </w:t>
      </w:r>
      <w:r w:rsidR="004F716E">
        <w:rPr>
          <w:rFonts w:eastAsia="Times New Roman" w:cstheme="minorHAnsi"/>
          <w:bCs/>
          <w:color w:val="auto"/>
          <w:sz w:val="22"/>
        </w:rPr>
        <w:t xml:space="preserve">Porte </w:t>
      </w:r>
      <w:r w:rsidR="00D161B9">
        <w:rPr>
          <w:rFonts w:eastAsia="Times New Roman" w:cstheme="minorHAnsi"/>
          <w:bCs/>
          <w:color w:val="auto"/>
          <w:sz w:val="22"/>
        </w:rPr>
        <w:t>GigabitEthernet</w:t>
      </w:r>
      <w:bookmarkEnd w:id="11"/>
    </w:p>
    <w:p w14:paraId="2BAE5982" w14:textId="4B34136D" w:rsidR="004F716E" w:rsidRDefault="00D161B9" w:rsidP="004F716E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WAN</w:t>
      </w:r>
      <w:r w:rsidR="00FA4F7E">
        <w:rPr>
          <w:rFonts w:eastAsia="Times New Roman" w:cstheme="minorHAnsi"/>
          <w:bCs/>
          <w:color w:val="auto"/>
          <w:sz w:val="22"/>
        </w:rPr>
        <w:t>: la configurazione della porta rispecchia i parametri forniti dall’ISP</w:t>
      </w:r>
    </w:p>
    <w:p w14:paraId="62ED4F2B" w14:textId="77777777" w:rsidR="001F6045" w:rsidRPr="00942DA4" w:rsidRDefault="001F6045" w:rsidP="00942DA4">
      <w:pPr>
        <w:rPr>
          <w:rFonts w:eastAsia="Times New Roman" w:cstheme="minorHAnsi"/>
          <w:bCs/>
          <w:color w:val="auto"/>
          <w:sz w:val="22"/>
        </w:rPr>
      </w:pPr>
    </w:p>
    <w:p w14:paraId="5BBEAEE0" w14:textId="0B0A5455" w:rsidR="00A05F59" w:rsidRDefault="00A05F59" w:rsidP="00E026EC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DMZ</w:t>
      </w:r>
    </w:p>
    <w:p w14:paraId="7A714E24" w14:textId="200C383C" w:rsidR="00E026EC" w:rsidRPr="004D4362" w:rsidRDefault="00F67323" w:rsidP="004D4362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4D4362">
        <w:rPr>
          <w:rFonts w:eastAsia="Times New Roman" w:cstheme="minorHAnsi"/>
          <w:bCs/>
          <w:color w:val="auto"/>
          <w:sz w:val="22"/>
        </w:rPr>
        <w:t>IP:</w:t>
      </w:r>
      <w:r w:rsidR="00FE493F" w:rsidRPr="004D4362">
        <w:rPr>
          <w:rFonts w:eastAsia="Times New Roman" w:cstheme="minorHAnsi"/>
          <w:bCs/>
          <w:color w:val="auto"/>
          <w:sz w:val="22"/>
        </w:rPr>
        <w:t xml:space="preserve"> </w:t>
      </w:r>
      <w:r w:rsidR="005D413A" w:rsidRPr="004D4362">
        <w:rPr>
          <w:rFonts w:eastAsia="Times New Roman" w:cstheme="minorHAnsi"/>
          <w:bCs/>
          <w:color w:val="auto"/>
          <w:sz w:val="22"/>
        </w:rPr>
        <w:t>172.16.1.1</w:t>
      </w:r>
    </w:p>
    <w:p w14:paraId="7ED5A755" w14:textId="4556195B" w:rsidR="00F67323" w:rsidRDefault="00F67323" w:rsidP="00E026EC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Subnet</w:t>
      </w:r>
      <w:r w:rsidR="005D413A">
        <w:rPr>
          <w:rFonts w:eastAsia="Times New Roman" w:cstheme="minorHAnsi"/>
          <w:bCs/>
          <w:color w:val="auto"/>
          <w:sz w:val="22"/>
        </w:rPr>
        <w:t xml:space="preserve"> Mask: 255.255.255.</w:t>
      </w:r>
      <w:r w:rsidR="008E728A">
        <w:rPr>
          <w:rFonts w:eastAsia="Times New Roman" w:cstheme="minorHAnsi"/>
          <w:bCs/>
          <w:color w:val="auto"/>
          <w:sz w:val="22"/>
        </w:rPr>
        <w:t>24</w:t>
      </w:r>
      <w:r w:rsidR="005F3668">
        <w:rPr>
          <w:rFonts w:eastAsia="Times New Roman" w:cstheme="minorHAnsi"/>
          <w:bCs/>
          <w:color w:val="auto"/>
          <w:sz w:val="22"/>
        </w:rPr>
        <w:t>8 (CIDR</w:t>
      </w:r>
      <w:r w:rsidR="00E779AE">
        <w:rPr>
          <w:rFonts w:eastAsia="Times New Roman" w:cstheme="minorHAnsi"/>
          <w:bCs/>
          <w:color w:val="auto"/>
          <w:sz w:val="22"/>
        </w:rPr>
        <w:t xml:space="preserve"> /29)</w:t>
      </w:r>
    </w:p>
    <w:p w14:paraId="0BE8A359" w14:textId="5A18453D" w:rsidR="00E779AE" w:rsidRDefault="00E779AE" w:rsidP="00E779AE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RETEINTERNA</w:t>
      </w:r>
    </w:p>
    <w:p w14:paraId="366F0E4E" w14:textId="458C469E" w:rsidR="00EB2167" w:rsidRDefault="00EB2167" w:rsidP="00EB2167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IP: 172.16.</w:t>
      </w:r>
      <w:r w:rsidR="00A75BC0">
        <w:rPr>
          <w:rFonts w:eastAsia="Times New Roman" w:cstheme="minorHAnsi"/>
          <w:bCs/>
          <w:color w:val="auto"/>
          <w:sz w:val="22"/>
        </w:rPr>
        <w:t>1.</w:t>
      </w:r>
      <w:r w:rsidR="00A46782">
        <w:rPr>
          <w:rFonts w:eastAsia="Times New Roman" w:cstheme="minorHAnsi"/>
          <w:bCs/>
          <w:color w:val="auto"/>
          <w:sz w:val="22"/>
        </w:rPr>
        <w:t>9</w:t>
      </w:r>
    </w:p>
    <w:p w14:paraId="46A0A911" w14:textId="1D55B332" w:rsidR="00A46782" w:rsidRDefault="00A46782" w:rsidP="00EB2167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Subnet Mask: 255.255.255.248 (CIDR/29)</w:t>
      </w:r>
    </w:p>
    <w:p w14:paraId="64480017" w14:textId="5B429DE1" w:rsidR="00C70782" w:rsidRDefault="00C70782" w:rsidP="00C70782">
      <w:pPr>
        <w:pStyle w:val="Paragrafoelenco"/>
        <w:ind w:left="1440"/>
        <w:rPr>
          <w:rFonts w:eastAsia="Times New Roman" w:cstheme="minorHAnsi"/>
          <w:bCs/>
          <w:color w:val="auto"/>
          <w:sz w:val="22"/>
        </w:rPr>
      </w:pPr>
    </w:p>
    <w:p w14:paraId="354E6D15" w14:textId="25AFADB0" w:rsidR="00C70782" w:rsidRDefault="008F3932" w:rsidP="0093661C">
      <w:pPr>
        <w:pStyle w:val="Paragrafoelenco"/>
        <w:numPr>
          <w:ilvl w:val="1"/>
          <w:numId w:val="2"/>
        </w:numPr>
        <w:outlineLvl w:val="1"/>
        <w:rPr>
          <w:rFonts w:eastAsia="Times New Roman" w:cstheme="minorHAnsi"/>
          <w:bCs/>
          <w:color w:val="auto"/>
          <w:sz w:val="22"/>
        </w:rPr>
      </w:pPr>
      <w:bookmarkStart w:id="12" w:name="_Toc190935903"/>
      <w:r>
        <w:rPr>
          <w:rFonts w:eastAsia="Times New Roman" w:cstheme="minorHAnsi"/>
          <w:bCs/>
          <w:noProof/>
          <w:color w:val="auto"/>
          <w:sz w:val="22"/>
        </w:rPr>
        <w:lastRenderedPageBreak/>
        <w:drawing>
          <wp:anchor distT="0" distB="0" distL="114300" distR="114300" simplePos="0" relativeHeight="251666432" behindDoc="0" locked="0" layoutInCell="1" allowOverlap="1" wp14:anchorId="0002FA52" wp14:editId="6020C815">
            <wp:simplePos x="0" y="0"/>
            <wp:positionH relativeFrom="margin">
              <wp:align>right</wp:align>
            </wp:positionH>
            <wp:positionV relativeFrom="paragraph">
              <wp:posOffset>185972</wp:posOffset>
            </wp:positionV>
            <wp:extent cx="6090285" cy="3924935"/>
            <wp:effectExtent l="0" t="0" r="5715" b="0"/>
            <wp:wrapTopAndBottom/>
            <wp:docPr id="1774011542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8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0782">
        <w:rPr>
          <w:rFonts w:eastAsia="Times New Roman" w:cstheme="minorHAnsi"/>
          <w:bCs/>
          <w:color w:val="auto"/>
          <w:sz w:val="22"/>
        </w:rPr>
        <w:t>Creazione Alias</w:t>
      </w:r>
      <w:bookmarkEnd w:id="12"/>
    </w:p>
    <w:p w14:paraId="3623132F" w14:textId="77777777" w:rsidR="00AF1F58" w:rsidRDefault="00AF1F58" w:rsidP="00356A5B">
      <w:pPr>
        <w:pStyle w:val="Paragrafoelenco"/>
        <w:rPr>
          <w:rFonts w:eastAsia="Times New Roman" w:cstheme="minorHAnsi"/>
          <w:bCs/>
          <w:color w:val="auto"/>
          <w:sz w:val="22"/>
        </w:rPr>
      </w:pPr>
    </w:p>
    <w:p w14:paraId="5EBA506C" w14:textId="1B3407FC" w:rsidR="00356A5B" w:rsidRDefault="00356A5B" w:rsidP="00356A5B">
      <w:pPr>
        <w:pStyle w:val="Paragrafoelenco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Per una gestione migliore delle regole si </w:t>
      </w:r>
      <w:r w:rsidR="005338FF">
        <w:rPr>
          <w:rFonts w:eastAsia="Times New Roman" w:cstheme="minorHAnsi"/>
          <w:bCs/>
          <w:color w:val="auto"/>
          <w:sz w:val="22"/>
        </w:rPr>
        <w:t>definisce un nome per indicare un gruppo di reti.</w:t>
      </w:r>
    </w:p>
    <w:p w14:paraId="1A1F4A06" w14:textId="16072481" w:rsidR="005338FF" w:rsidRDefault="00CC41A7" w:rsidP="00CC41A7">
      <w:pPr>
        <w:pStyle w:val="Paragrafoelenco"/>
        <w:numPr>
          <w:ilvl w:val="2"/>
          <w:numId w:val="10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Rete_Interna</w:t>
      </w:r>
      <w:proofErr w:type="spellEnd"/>
    </w:p>
    <w:p w14:paraId="2CC7BC9A" w14:textId="3EE97E04" w:rsidR="00CC41A7" w:rsidRDefault="00CC41A7" w:rsidP="00CC41A7">
      <w:pPr>
        <w:pStyle w:val="Paragrafoelenco"/>
        <w:numPr>
          <w:ilvl w:val="3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192.168.1.0/26</w:t>
      </w:r>
      <w:r w:rsidR="006A5C0E">
        <w:rPr>
          <w:rFonts w:eastAsia="Times New Roman" w:cstheme="minorHAnsi"/>
          <w:bCs/>
          <w:color w:val="auto"/>
          <w:sz w:val="22"/>
        </w:rPr>
        <w:t xml:space="preserve"> – Piano 1</w:t>
      </w:r>
    </w:p>
    <w:p w14:paraId="28AC3D99" w14:textId="4BEC35AA" w:rsidR="006A5C0E" w:rsidRPr="006A5C0E" w:rsidRDefault="00CC41A7" w:rsidP="006A5C0E">
      <w:pPr>
        <w:pStyle w:val="Paragrafoelenco"/>
        <w:numPr>
          <w:ilvl w:val="3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192.168.2.0/26</w:t>
      </w:r>
      <w:r w:rsidR="006A5C0E">
        <w:rPr>
          <w:rFonts w:eastAsia="Times New Roman" w:cstheme="minorHAnsi"/>
          <w:bCs/>
          <w:color w:val="auto"/>
          <w:sz w:val="22"/>
        </w:rPr>
        <w:t xml:space="preserve"> – Piano 2</w:t>
      </w:r>
    </w:p>
    <w:p w14:paraId="50032A47" w14:textId="1C975434" w:rsidR="00CC41A7" w:rsidRDefault="00CC41A7" w:rsidP="00CC41A7">
      <w:pPr>
        <w:pStyle w:val="Paragrafoelenco"/>
        <w:numPr>
          <w:ilvl w:val="3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192.168.3.0/26</w:t>
      </w:r>
      <w:r w:rsidR="006A5C0E">
        <w:rPr>
          <w:rFonts w:eastAsia="Times New Roman" w:cstheme="minorHAnsi"/>
          <w:bCs/>
          <w:color w:val="auto"/>
          <w:sz w:val="22"/>
        </w:rPr>
        <w:t xml:space="preserve"> – Piano 3</w:t>
      </w:r>
    </w:p>
    <w:p w14:paraId="5001D321" w14:textId="70BEB5C2" w:rsidR="00CC41A7" w:rsidRDefault="00CC41A7" w:rsidP="00CC41A7">
      <w:pPr>
        <w:pStyle w:val="Paragrafoelenco"/>
        <w:numPr>
          <w:ilvl w:val="3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192.168.4.0/26</w:t>
      </w:r>
      <w:r w:rsidR="006A5C0E">
        <w:rPr>
          <w:rFonts w:eastAsia="Times New Roman" w:cstheme="minorHAnsi"/>
          <w:bCs/>
          <w:color w:val="auto"/>
          <w:sz w:val="22"/>
        </w:rPr>
        <w:t xml:space="preserve"> – Piano 4</w:t>
      </w:r>
    </w:p>
    <w:p w14:paraId="5B24937D" w14:textId="0412D988" w:rsidR="00CC41A7" w:rsidRDefault="00CC41A7" w:rsidP="00CC41A7">
      <w:pPr>
        <w:pStyle w:val="Paragrafoelenco"/>
        <w:numPr>
          <w:ilvl w:val="3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192.168.5.0/26</w:t>
      </w:r>
      <w:r w:rsidR="006A5C0E">
        <w:rPr>
          <w:rFonts w:eastAsia="Times New Roman" w:cstheme="minorHAnsi"/>
          <w:bCs/>
          <w:color w:val="auto"/>
          <w:sz w:val="22"/>
        </w:rPr>
        <w:t xml:space="preserve"> – Piano 5</w:t>
      </w:r>
    </w:p>
    <w:p w14:paraId="77499517" w14:textId="6B0E83B3" w:rsidR="00CC41A7" w:rsidRDefault="00CC41A7" w:rsidP="00CC41A7">
      <w:pPr>
        <w:pStyle w:val="Paragrafoelenco"/>
        <w:numPr>
          <w:ilvl w:val="3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192.168.6.0/26</w:t>
      </w:r>
      <w:r w:rsidR="006A5C0E">
        <w:rPr>
          <w:rFonts w:eastAsia="Times New Roman" w:cstheme="minorHAnsi"/>
          <w:bCs/>
          <w:color w:val="auto"/>
          <w:sz w:val="22"/>
        </w:rPr>
        <w:t xml:space="preserve"> – Piano 6</w:t>
      </w:r>
    </w:p>
    <w:p w14:paraId="60C23038" w14:textId="4ACBF7DC" w:rsidR="006A5C0E" w:rsidRDefault="00740D54" w:rsidP="00CC41A7">
      <w:pPr>
        <w:pStyle w:val="Paragrafoelenco"/>
        <w:numPr>
          <w:ilvl w:val="3"/>
          <w:numId w:val="10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192.168.10.0/26 - NAS</w:t>
      </w:r>
    </w:p>
    <w:p w14:paraId="6BD7BD63" w14:textId="77777777" w:rsidR="009633BD" w:rsidRDefault="009633BD" w:rsidP="009633BD">
      <w:pPr>
        <w:pStyle w:val="Paragrafoelenco"/>
        <w:ind w:left="1440"/>
        <w:rPr>
          <w:rFonts w:eastAsia="Times New Roman" w:cstheme="minorHAnsi"/>
          <w:bCs/>
          <w:color w:val="auto"/>
          <w:sz w:val="22"/>
        </w:rPr>
      </w:pPr>
    </w:p>
    <w:p w14:paraId="1CDE0F52" w14:textId="20D1F432" w:rsidR="00E5508D" w:rsidRDefault="00E5508D" w:rsidP="009633BD">
      <w:pPr>
        <w:pStyle w:val="Paragrafoelenco"/>
        <w:ind w:left="1440"/>
        <w:rPr>
          <w:rFonts w:eastAsia="Times New Roman" w:cstheme="minorHAnsi"/>
          <w:bCs/>
          <w:color w:val="auto"/>
          <w:sz w:val="22"/>
        </w:rPr>
      </w:pPr>
    </w:p>
    <w:p w14:paraId="60861A93" w14:textId="454CBBF3" w:rsidR="006E761C" w:rsidRDefault="008F3932" w:rsidP="0093661C">
      <w:pPr>
        <w:pStyle w:val="Paragrafoelenco"/>
        <w:numPr>
          <w:ilvl w:val="1"/>
          <w:numId w:val="2"/>
        </w:numPr>
        <w:outlineLvl w:val="1"/>
        <w:rPr>
          <w:rFonts w:eastAsia="Times New Roman" w:cstheme="minorHAnsi"/>
          <w:bCs/>
          <w:color w:val="auto"/>
          <w:sz w:val="22"/>
        </w:rPr>
      </w:pPr>
      <w:bookmarkStart w:id="13" w:name="_Toc190935904"/>
      <w:r>
        <w:rPr>
          <w:rFonts w:eastAsia="Times New Roman" w:cstheme="minorHAnsi"/>
          <w:bCs/>
          <w:noProof/>
          <w:color w:val="auto"/>
          <w:sz w:val="22"/>
        </w:rPr>
        <w:drawing>
          <wp:anchor distT="107950" distB="107950" distL="114300" distR="114300" simplePos="0" relativeHeight="251663360" behindDoc="0" locked="0" layoutInCell="1" allowOverlap="1" wp14:anchorId="39AF715F" wp14:editId="2BD344E0">
            <wp:simplePos x="0" y="0"/>
            <wp:positionH relativeFrom="margin">
              <wp:align>center</wp:align>
            </wp:positionH>
            <wp:positionV relativeFrom="paragraph">
              <wp:posOffset>342780</wp:posOffset>
            </wp:positionV>
            <wp:extent cx="5831205" cy="1643380"/>
            <wp:effectExtent l="0" t="0" r="0" b="0"/>
            <wp:wrapTopAndBottom/>
            <wp:docPr id="40093412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0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3BD">
        <w:rPr>
          <w:rFonts w:eastAsia="Times New Roman" w:cstheme="minorHAnsi"/>
          <w:bCs/>
          <w:color w:val="auto"/>
          <w:sz w:val="22"/>
        </w:rPr>
        <w:t>Aggiunta Regole pfSense</w:t>
      </w:r>
      <w:bookmarkEnd w:id="13"/>
    </w:p>
    <w:p w14:paraId="655BD9D6" w14:textId="77777777" w:rsidR="006B31BB" w:rsidRPr="000B3C9D" w:rsidRDefault="006B31BB" w:rsidP="000B3C9D">
      <w:pPr>
        <w:rPr>
          <w:rFonts w:eastAsia="Times New Roman" w:cstheme="minorHAnsi"/>
          <w:bCs/>
          <w:color w:val="auto"/>
          <w:sz w:val="22"/>
        </w:rPr>
      </w:pPr>
    </w:p>
    <w:p w14:paraId="23EC2EF1" w14:textId="237F4A8D" w:rsidR="00642124" w:rsidRPr="0069090B" w:rsidRDefault="00D64A78" w:rsidP="0069090B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Rete Interna</w:t>
      </w:r>
      <w:r w:rsidR="00642124" w:rsidRPr="00642124">
        <w:rPr>
          <w:rFonts w:eastAsia="Times New Roman" w:cstheme="minorHAnsi"/>
          <w:bCs/>
          <w:color w:val="auto"/>
          <w:sz w:val="22"/>
        </w:rPr>
        <w:t xml:space="preserve">: </w:t>
      </w:r>
    </w:p>
    <w:p w14:paraId="36D18BAC" w14:textId="6C2F4C47" w:rsidR="00642124" w:rsidRDefault="00D64A78" w:rsidP="00D64A78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R</w:t>
      </w:r>
      <w:r w:rsidR="00642124" w:rsidRPr="00D64A78">
        <w:rPr>
          <w:rFonts w:eastAsia="Times New Roman" w:cstheme="minorHAnsi"/>
          <w:bCs/>
          <w:color w:val="auto"/>
          <w:sz w:val="22"/>
        </w:rPr>
        <w:t>egola</w:t>
      </w:r>
      <w:r w:rsidR="00417D84">
        <w:rPr>
          <w:rFonts w:eastAsia="Times New Roman" w:cstheme="minorHAnsi"/>
          <w:bCs/>
          <w:color w:val="auto"/>
          <w:sz w:val="22"/>
        </w:rPr>
        <w:t>1</w:t>
      </w:r>
      <w:r w:rsidR="00642124" w:rsidRPr="00D64A78">
        <w:rPr>
          <w:rFonts w:eastAsia="Times New Roman" w:cstheme="minorHAnsi"/>
          <w:bCs/>
          <w:color w:val="auto"/>
          <w:sz w:val="22"/>
        </w:rPr>
        <w:t>:</w:t>
      </w:r>
      <w:r w:rsidR="00585279">
        <w:rPr>
          <w:rFonts w:eastAsia="Times New Roman" w:cstheme="minorHAnsi"/>
          <w:b/>
          <w:color w:val="C00000"/>
          <w:sz w:val="22"/>
        </w:rPr>
        <w:t xml:space="preserve"> </w:t>
      </w:r>
      <w:r w:rsidR="00572C43">
        <w:rPr>
          <w:rFonts w:eastAsia="Times New Roman" w:cstheme="minorHAnsi"/>
          <w:bCs/>
          <w:color w:val="auto"/>
          <w:sz w:val="22"/>
        </w:rPr>
        <w:t>I</w:t>
      </w:r>
      <w:r w:rsidR="00642124" w:rsidRPr="00D64A78">
        <w:rPr>
          <w:rFonts w:eastAsia="Times New Roman" w:cstheme="minorHAnsi"/>
          <w:bCs/>
          <w:color w:val="auto"/>
          <w:sz w:val="22"/>
        </w:rPr>
        <w:t>mpedisce qualsiasi richiesta avanzata dalla zona interna verso la DMZ</w:t>
      </w:r>
    </w:p>
    <w:p w14:paraId="4892603A" w14:textId="0BDEA170" w:rsidR="00D64A78" w:rsidRDefault="00E42070" w:rsidP="00D64A78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Action: </w:t>
      </w:r>
      <w:r w:rsidR="006F042F">
        <w:rPr>
          <w:rFonts w:eastAsia="Times New Roman" w:cstheme="minorHAnsi"/>
          <w:bCs/>
          <w:color w:val="auto"/>
          <w:sz w:val="22"/>
        </w:rPr>
        <w:t>Block</w:t>
      </w:r>
    </w:p>
    <w:p w14:paraId="54ACB03D" w14:textId="4697B120" w:rsidR="00E42070" w:rsidRDefault="00E42070" w:rsidP="00D64A78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Address</w:t>
      </w:r>
      <w:proofErr w:type="spellEnd"/>
      <w:r>
        <w:rPr>
          <w:rFonts w:eastAsia="Times New Roman" w:cstheme="minorHAnsi"/>
          <w:bCs/>
          <w:color w:val="auto"/>
          <w:sz w:val="22"/>
        </w:rPr>
        <w:t xml:space="preserve"> Family: IPv4</w:t>
      </w:r>
    </w:p>
    <w:p w14:paraId="2E7D8B8A" w14:textId="28D55077" w:rsidR="00E42070" w:rsidRDefault="00E42070" w:rsidP="00D64A78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lastRenderedPageBreak/>
        <w:t>Protocol</w:t>
      </w:r>
      <w:r w:rsidR="003233C6">
        <w:rPr>
          <w:rFonts w:eastAsia="Times New Roman" w:cstheme="minorHAnsi"/>
          <w:bCs/>
          <w:color w:val="auto"/>
          <w:sz w:val="22"/>
        </w:rPr>
        <w:t xml:space="preserve">: </w:t>
      </w:r>
      <w:proofErr w:type="spellStart"/>
      <w:r w:rsidR="009106FE">
        <w:rPr>
          <w:rFonts w:eastAsia="Times New Roman" w:cstheme="minorHAnsi"/>
          <w:bCs/>
          <w:color w:val="auto"/>
          <w:sz w:val="22"/>
        </w:rPr>
        <w:t>A</w:t>
      </w:r>
      <w:r w:rsidR="003233C6">
        <w:rPr>
          <w:rFonts w:eastAsia="Times New Roman" w:cstheme="minorHAnsi"/>
          <w:bCs/>
          <w:color w:val="auto"/>
          <w:sz w:val="22"/>
        </w:rPr>
        <w:t>ny</w:t>
      </w:r>
      <w:proofErr w:type="spellEnd"/>
    </w:p>
    <w:p w14:paraId="5E43D773" w14:textId="325AFF0F" w:rsidR="003233C6" w:rsidRPr="00417D84" w:rsidRDefault="003233C6" w:rsidP="00D64A78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417D84">
        <w:rPr>
          <w:rFonts w:eastAsia="Times New Roman" w:cstheme="minorHAnsi"/>
          <w:bCs/>
          <w:color w:val="auto"/>
          <w:sz w:val="22"/>
          <w:lang w:val="en-US"/>
        </w:rPr>
        <w:t>Source</w:t>
      </w:r>
      <w:r w:rsidR="00417D84"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 </w:t>
      </w:r>
      <w:r w:rsidR="00F80D09">
        <w:rPr>
          <w:rFonts w:eastAsia="Times New Roman" w:cstheme="minorHAnsi"/>
          <w:bCs/>
          <w:color w:val="auto"/>
          <w:sz w:val="22"/>
          <w:lang w:val="en-US"/>
        </w:rPr>
        <w:t>Address</w:t>
      </w:r>
      <w:r w:rsidR="00417D84"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 or Alias</w:t>
      </w:r>
      <w:r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: </w:t>
      </w:r>
      <w:proofErr w:type="spellStart"/>
      <w:r w:rsidR="00417D84" w:rsidRPr="00417D84">
        <w:rPr>
          <w:rFonts w:eastAsia="Times New Roman" w:cstheme="minorHAnsi"/>
          <w:bCs/>
          <w:color w:val="auto"/>
          <w:sz w:val="22"/>
          <w:lang w:val="en-US"/>
        </w:rPr>
        <w:t>U</w:t>
      </w:r>
      <w:r w:rsidR="00417D84">
        <w:rPr>
          <w:rFonts w:eastAsia="Times New Roman" w:cstheme="minorHAnsi"/>
          <w:bCs/>
          <w:color w:val="auto"/>
          <w:sz w:val="22"/>
          <w:lang w:val="en-US"/>
        </w:rPr>
        <w:t>ffici_Subnets</w:t>
      </w:r>
      <w:proofErr w:type="spellEnd"/>
    </w:p>
    <w:p w14:paraId="7738F1E1" w14:textId="109E37B6" w:rsidR="009106FE" w:rsidRDefault="009106FE" w:rsidP="00D64A78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Source Port: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008D97C4" w14:textId="5084E487" w:rsidR="008310B7" w:rsidRDefault="008310B7" w:rsidP="00D64A78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Destination</w:t>
      </w:r>
      <w:proofErr w:type="spellEnd"/>
      <w:r>
        <w:rPr>
          <w:rFonts w:eastAsia="Times New Roman" w:cstheme="minorHAnsi"/>
          <w:bCs/>
          <w:color w:val="auto"/>
          <w:sz w:val="22"/>
        </w:rPr>
        <w:t>: 172.16.1.0/</w:t>
      </w:r>
      <w:r w:rsidR="00464B10">
        <w:rPr>
          <w:rFonts w:eastAsia="Times New Roman" w:cstheme="minorHAnsi"/>
          <w:bCs/>
          <w:color w:val="auto"/>
          <w:sz w:val="22"/>
        </w:rPr>
        <w:t>29</w:t>
      </w:r>
    </w:p>
    <w:p w14:paraId="62AD3F4A" w14:textId="59A5A580" w:rsidR="00642124" w:rsidRDefault="00464B10" w:rsidP="00464B1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Destination</w:t>
      </w:r>
      <w:proofErr w:type="spellEnd"/>
      <w:r>
        <w:rPr>
          <w:rFonts w:eastAsia="Times New Roman" w:cstheme="minorHAnsi"/>
          <w:bCs/>
          <w:color w:val="auto"/>
          <w:sz w:val="22"/>
        </w:rPr>
        <w:t xml:space="preserve"> Port: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6DDE0B77" w14:textId="6D243116" w:rsidR="00464B10" w:rsidRDefault="00464B10" w:rsidP="00464B10">
      <w:pPr>
        <w:pStyle w:val="Paragrafoelenco"/>
        <w:ind w:left="1800"/>
        <w:rPr>
          <w:rFonts w:eastAsia="Times New Roman" w:cstheme="minorHAnsi"/>
          <w:bCs/>
          <w:color w:val="auto"/>
          <w:sz w:val="22"/>
        </w:rPr>
      </w:pPr>
    </w:p>
    <w:p w14:paraId="4A237884" w14:textId="322F7AC0" w:rsidR="00464B10" w:rsidRDefault="00464B10" w:rsidP="00464B10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R</w:t>
      </w:r>
      <w:r w:rsidRPr="00D64A78">
        <w:rPr>
          <w:rFonts w:eastAsia="Times New Roman" w:cstheme="minorHAnsi"/>
          <w:bCs/>
          <w:color w:val="auto"/>
          <w:sz w:val="22"/>
        </w:rPr>
        <w:t>egola</w:t>
      </w:r>
      <w:r w:rsidR="00417D84">
        <w:rPr>
          <w:rFonts w:eastAsia="Times New Roman" w:cstheme="minorHAnsi"/>
          <w:bCs/>
          <w:color w:val="auto"/>
          <w:sz w:val="22"/>
        </w:rPr>
        <w:t>2</w:t>
      </w:r>
      <w:r w:rsidRPr="00D64A78">
        <w:rPr>
          <w:rFonts w:eastAsia="Times New Roman" w:cstheme="minorHAnsi"/>
          <w:bCs/>
          <w:color w:val="auto"/>
          <w:sz w:val="22"/>
        </w:rPr>
        <w:t xml:space="preserve">: </w:t>
      </w:r>
      <w:r w:rsidRPr="00642124">
        <w:rPr>
          <w:rFonts w:eastAsia="Times New Roman" w:cstheme="minorHAnsi"/>
          <w:bCs/>
          <w:color w:val="auto"/>
          <w:sz w:val="22"/>
        </w:rPr>
        <w:t xml:space="preserve">permette ai client della rete interna </w:t>
      </w:r>
      <w:r w:rsidR="0036661A">
        <w:rPr>
          <w:rFonts w:eastAsia="Times New Roman" w:cstheme="minorHAnsi"/>
          <w:bCs/>
          <w:color w:val="auto"/>
          <w:sz w:val="22"/>
        </w:rPr>
        <w:t>di</w:t>
      </w:r>
      <w:r w:rsidRPr="00642124">
        <w:rPr>
          <w:rFonts w:eastAsia="Times New Roman" w:cstheme="minorHAnsi"/>
          <w:bCs/>
          <w:color w:val="auto"/>
          <w:sz w:val="22"/>
        </w:rPr>
        <w:t xml:space="preserve"> raggiungere internet</w:t>
      </w:r>
    </w:p>
    <w:p w14:paraId="4DD34122" w14:textId="2D239B69" w:rsidR="00464B10" w:rsidRDefault="00464B10" w:rsidP="00464B1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Action: </w:t>
      </w:r>
      <w:r w:rsidR="006F042F">
        <w:rPr>
          <w:rFonts w:eastAsia="Times New Roman" w:cstheme="minorHAnsi"/>
          <w:bCs/>
          <w:color w:val="auto"/>
          <w:sz w:val="22"/>
        </w:rPr>
        <w:t>Pass</w:t>
      </w:r>
    </w:p>
    <w:p w14:paraId="3C76A5BF" w14:textId="77777777" w:rsidR="00464B10" w:rsidRDefault="00464B10" w:rsidP="00464B1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Address</w:t>
      </w:r>
      <w:proofErr w:type="spellEnd"/>
      <w:r>
        <w:rPr>
          <w:rFonts w:eastAsia="Times New Roman" w:cstheme="minorHAnsi"/>
          <w:bCs/>
          <w:color w:val="auto"/>
          <w:sz w:val="22"/>
        </w:rPr>
        <w:t xml:space="preserve"> Family: IPv4</w:t>
      </w:r>
    </w:p>
    <w:p w14:paraId="2EC1558C" w14:textId="77777777" w:rsidR="00464B10" w:rsidRDefault="00464B10" w:rsidP="00464B1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Protocol: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49FBA870" w14:textId="45FA5AB5" w:rsidR="00464B10" w:rsidRDefault="00464B10" w:rsidP="00464B1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Source: </w:t>
      </w:r>
      <w:proofErr w:type="spellStart"/>
      <w:r w:rsidR="00585279"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56799C97" w14:textId="77777777" w:rsidR="00464B10" w:rsidRDefault="00464B10" w:rsidP="00464B1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Source Port: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127926C6" w14:textId="7C57C48D" w:rsidR="00464B10" w:rsidRDefault="00464B10" w:rsidP="00464B1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Destination</w:t>
      </w:r>
      <w:proofErr w:type="spellEnd"/>
      <w:r>
        <w:rPr>
          <w:rFonts w:eastAsia="Times New Roman" w:cstheme="minorHAnsi"/>
          <w:bCs/>
          <w:color w:val="auto"/>
          <w:sz w:val="22"/>
        </w:rPr>
        <w:t xml:space="preserve">: </w:t>
      </w:r>
      <w:proofErr w:type="spellStart"/>
      <w:r w:rsidR="00585279"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016E39A8" w14:textId="1848ADE6" w:rsidR="002824FB" w:rsidRDefault="00464B10" w:rsidP="000B3C9D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Destination</w:t>
      </w:r>
      <w:proofErr w:type="spellEnd"/>
      <w:r>
        <w:rPr>
          <w:rFonts w:eastAsia="Times New Roman" w:cstheme="minorHAnsi"/>
          <w:bCs/>
          <w:color w:val="auto"/>
          <w:sz w:val="22"/>
        </w:rPr>
        <w:t xml:space="preserve"> Port: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0135CC3C" w14:textId="0567B3EC" w:rsidR="000B3C9D" w:rsidRPr="000B3C9D" w:rsidRDefault="000B3C9D" w:rsidP="000B3C9D">
      <w:pPr>
        <w:pStyle w:val="Paragrafoelenco"/>
        <w:ind w:left="1800"/>
        <w:rPr>
          <w:rFonts w:eastAsia="Times New Roman" w:cstheme="minorHAnsi"/>
          <w:bCs/>
          <w:color w:val="auto"/>
          <w:sz w:val="22"/>
        </w:rPr>
      </w:pPr>
    </w:p>
    <w:p w14:paraId="43E9457C" w14:textId="2E186510" w:rsidR="002824FB" w:rsidRPr="0069090B" w:rsidRDefault="000F0717" w:rsidP="002824FB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noProof/>
          <w:color w:val="auto"/>
          <w:sz w:val="22"/>
        </w:rPr>
        <w:drawing>
          <wp:anchor distT="107950" distB="107950" distL="114300" distR="114300" simplePos="0" relativeHeight="251674624" behindDoc="0" locked="0" layoutInCell="1" allowOverlap="1" wp14:anchorId="7DFDA41C" wp14:editId="251F34D9">
            <wp:simplePos x="0" y="0"/>
            <wp:positionH relativeFrom="margin">
              <wp:align>right</wp:align>
            </wp:positionH>
            <wp:positionV relativeFrom="paragraph">
              <wp:posOffset>217170</wp:posOffset>
            </wp:positionV>
            <wp:extent cx="6094800" cy="1533600"/>
            <wp:effectExtent l="0" t="0" r="1270" b="9525"/>
            <wp:wrapTopAndBottom/>
            <wp:docPr id="636320432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800" cy="15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4FB">
        <w:rPr>
          <w:rFonts w:eastAsia="Times New Roman" w:cstheme="minorHAnsi"/>
          <w:bCs/>
          <w:color w:val="auto"/>
          <w:sz w:val="22"/>
        </w:rPr>
        <w:t>DMZ</w:t>
      </w:r>
      <w:r w:rsidR="002824FB" w:rsidRPr="00642124">
        <w:rPr>
          <w:rFonts w:eastAsia="Times New Roman" w:cstheme="minorHAnsi"/>
          <w:bCs/>
          <w:color w:val="auto"/>
          <w:sz w:val="22"/>
        </w:rPr>
        <w:t xml:space="preserve">: </w:t>
      </w:r>
    </w:p>
    <w:p w14:paraId="4A32AC9A" w14:textId="7FC11A3C" w:rsidR="00BF7790" w:rsidRDefault="002824FB" w:rsidP="00BF7790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BF7790">
        <w:rPr>
          <w:rFonts w:eastAsia="Times New Roman" w:cstheme="minorHAnsi"/>
          <w:bCs/>
          <w:color w:val="auto"/>
          <w:sz w:val="22"/>
        </w:rPr>
        <w:t>Regola1:</w:t>
      </w:r>
      <w:r w:rsidRPr="00BF7790">
        <w:rPr>
          <w:rFonts w:eastAsia="Times New Roman" w:cstheme="minorHAnsi"/>
          <w:b/>
          <w:color w:val="C00000"/>
          <w:sz w:val="22"/>
        </w:rPr>
        <w:t xml:space="preserve"> </w:t>
      </w:r>
      <w:r w:rsidR="00BF7790" w:rsidRPr="00642124">
        <w:rPr>
          <w:rFonts w:eastAsia="Times New Roman" w:cstheme="minorHAnsi"/>
          <w:bCs/>
          <w:color w:val="auto"/>
          <w:sz w:val="22"/>
        </w:rPr>
        <w:t>impedisce qualsiasi richiesta avanzata dalla DMZ verso la zona interna</w:t>
      </w:r>
      <w:r w:rsidR="00BF7790" w:rsidRPr="00BF7790">
        <w:rPr>
          <w:rFonts w:eastAsia="Times New Roman" w:cstheme="minorHAnsi"/>
          <w:bCs/>
          <w:color w:val="auto"/>
          <w:sz w:val="22"/>
        </w:rPr>
        <w:t xml:space="preserve"> </w:t>
      </w:r>
    </w:p>
    <w:p w14:paraId="23202EFF" w14:textId="6AAAA032" w:rsidR="002824FB" w:rsidRPr="00BF7790" w:rsidRDefault="002824FB" w:rsidP="00BF7790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BF7790">
        <w:rPr>
          <w:rFonts w:eastAsia="Times New Roman" w:cstheme="minorHAnsi"/>
          <w:bCs/>
          <w:color w:val="auto"/>
          <w:sz w:val="22"/>
        </w:rPr>
        <w:t xml:space="preserve">Action: </w:t>
      </w:r>
      <w:r w:rsidR="006F042F">
        <w:rPr>
          <w:rFonts w:eastAsia="Times New Roman" w:cstheme="minorHAnsi"/>
          <w:bCs/>
          <w:color w:val="auto"/>
          <w:sz w:val="22"/>
        </w:rPr>
        <w:t>Block</w:t>
      </w:r>
    </w:p>
    <w:p w14:paraId="24B7A596" w14:textId="77777777" w:rsidR="002824FB" w:rsidRDefault="002824FB" w:rsidP="002824F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Address</w:t>
      </w:r>
      <w:proofErr w:type="spellEnd"/>
      <w:r>
        <w:rPr>
          <w:rFonts w:eastAsia="Times New Roman" w:cstheme="minorHAnsi"/>
          <w:bCs/>
          <w:color w:val="auto"/>
          <w:sz w:val="22"/>
        </w:rPr>
        <w:t xml:space="preserve"> Family: IPv4</w:t>
      </w:r>
    </w:p>
    <w:p w14:paraId="345820C4" w14:textId="77777777" w:rsidR="002824FB" w:rsidRDefault="002824FB" w:rsidP="002824F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Protocol: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33EDDEAA" w14:textId="71CA3B78" w:rsidR="002824FB" w:rsidRPr="00417D84" w:rsidRDefault="002824FB" w:rsidP="002824F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Source: </w:t>
      </w:r>
      <w:r w:rsidR="00155904">
        <w:rPr>
          <w:rFonts w:eastAsia="Times New Roman" w:cstheme="minorHAnsi"/>
          <w:bCs/>
          <w:color w:val="auto"/>
          <w:sz w:val="22"/>
          <w:lang w:val="en-US"/>
        </w:rPr>
        <w:t>172.16.1.0/29</w:t>
      </w:r>
    </w:p>
    <w:p w14:paraId="4783E2F8" w14:textId="77777777" w:rsidR="002824FB" w:rsidRDefault="002824FB" w:rsidP="002824F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Source Port: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29A71B50" w14:textId="68C588FC" w:rsidR="002824FB" w:rsidRPr="00155904" w:rsidRDefault="002824FB" w:rsidP="002824F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155904">
        <w:rPr>
          <w:rFonts w:eastAsia="Times New Roman" w:cstheme="minorHAnsi"/>
          <w:bCs/>
          <w:color w:val="auto"/>
          <w:sz w:val="22"/>
          <w:lang w:val="en-US"/>
        </w:rPr>
        <w:t>Destination</w:t>
      </w:r>
      <w:r w:rsidR="00155904"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 </w:t>
      </w:r>
      <w:r w:rsidR="00F80D09">
        <w:rPr>
          <w:rFonts w:eastAsia="Times New Roman" w:cstheme="minorHAnsi"/>
          <w:bCs/>
          <w:color w:val="auto"/>
          <w:sz w:val="22"/>
          <w:lang w:val="en-US"/>
        </w:rPr>
        <w:t>Address</w:t>
      </w:r>
      <w:r w:rsidR="00155904"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 or Alias</w:t>
      </w: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: </w:t>
      </w:r>
      <w:proofErr w:type="spellStart"/>
      <w:r w:rsidR="00155904" w:rsidRPr="00155904">
        <w:rPr>
          <w:rFonts w:eastAsia="Times New Roman" w:cstheme="minorHAnsi"/>
          <w:bCs/>
          <w:color w:val="auto"/>
          <w:sz w:val="22"/>
          <w:lang w:val="en-US"/>
        </w:rPr>
        <w:t>U</w:t>
      </w:r>
      <w:r w:rsidR="00155904">
        <w:rPr>
          <w:rFonts w:eastAsia="Times New Roman" w:cstheme="minorHAnsi"/>
          <w:bCs/>
          <w:color w:val="auto"/>
          <w:sz w:val="22"/>
          <w:lang w:val="en-US"/>
        </w:rPr>
        <w:t>ffici_Subnets</w:t>
      </w:r>
      <w:proofErr w:type="spellEnd"/>
    </w:p>
    <w:p w14:paraId="0ACF9007" w14:textId="77777777" w:rsidR="002824FB" w:rsidRDefault="002824FB" w:rsidP="002824F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Destination</w:t>
      </w:r>
      <w:proofErr w:type="spellEnd"/>
      <w:r>
        <w:rPr>
          <w:rFonts w:eastAsia="Times New Roman" w:cstheme="minorHAnsi"/>
          <w:bCs/>
          <w:color w:val="auto"/>
          <w:sz w:val="22"/>
        </w:rPr>
        <w:t xml:space="preserve"> Port: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57D5065A" w14:textId="24656257" w:rsidR="002824FB" w:rsidRDefault="002824FB" w:rsidP="002824FB">
      <w:pPr>
        <w:pStyle w:val="Paragrafoelenco"/>
        <w:ind w:left="1800"/>
        <w:rPr>
          <w:rFonts w:eastAsia="Times New Roman" w:cstheme="minorHAnsi"/>
          <w:bCs/>
          <w:color w:val="auto"/>
          <w:sz w:val="22"/>
        </w:rPr>
      </w:pPr>
    </w:p>
    <w:p w14:paraId="2007D65C" w14:textId="607A5D4C" w:rsidR="00C47ABB" w:rsidRPr="0069090B" w:rsidRDefault="00514604" w:rsidP="00C47ABB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noProof/>
          <w:color w:val="auto"/>
          <w:sz w:val="22"/>
        </w:rPr>
        <w:drawing>
          <wp:anchor distT="107950" distB="107950" distL="114300" distR="114300" simplePos="0" relativeHeight="251672576" behindDoc="0" locked="0" layoutInCell="1" allowOverlap="1" wp14:anchorId="1E6FCB9D" wp14:editId="71317725">
            <wp:simplePos x="0" y="0"/>
            <wp:positionH relativeFrom="margin">
              <wp:align>center</wp:align>
            </wp:positionH>
            <wp:positionV relativeFrom="paragraph">
              <wp:posOffset>343535</wp:posOffset>
            </wp:positionV>
            <wp:extent cx="5770800" cy="2246400"/>
            <wp:effectExtent l="0" t="0" r="1905" b="1905"/>
            <wp:wrapTopAndBottom/>
            <wp:docPr id="35273224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00" cy="22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ABB">
        <w:rPr>
          <w:rFonts w:eastAsia="Times New Roman" w:cstheme="minorHAnsi"/>
          <w:bCs/>
          <w:color w:val="auto"/>
          <w:sz w:val="22"/>
        </w:rPr>
        <w:t>WAN</w:t>
      </w:r>
      <w:r w:rsidR="00C47ABB" w:rsidRPr="00642124">
        <w:rPr>
          <w:rFonts w:eastAsia="Times New Roman" w:cstheme="minorHAnsi"/>
          <w:bCs/>
          <w:color w:val="auto"/>
          <w:sz w:val="22"/>
        </w:rPr>
        <w:t xml:space="preserve">: </w:t>
      </w:r>
    </w:p>
    <w:p w14:paraId="77A95F48" w14:textId="68A0E1EF" w:rsidR="00C47ABB" w:rsidRPr="00642124" w:rsidRDefault="00C47ABB" w:rsidP="004F49AF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C47ABB">
        <w:rPr>
          <w:rFonts w:eastAsia="Times New Roman" w:cstheme="minorHAnsi"/>
          <w:bCs/>
          <w:color w:val="auto"/>
          <w:sz w:val="22"/>
        </w:rPr>
        <w:lastRenderedPageBreak/>
        <w:t>Regola</w:t>
      </w:r>
      <w:r w:rsidR="00500CEC">
        <w:rPr>
          <w:rFonts w:eastAsia="Times New Roman" w:cstheme="minorHAnsi"/>
          <w:bCs/>
          <w:color w:val="auto"/>
          <w:sz w:val="22"/>
        </w:rPr>
        <w:t xml:space="preserve"> </w:t>
      </w:r>
      <w:r w:rsidRPr="00C47ABB">
        <w:rPr>
          <w:rFonts w:eastAsia="Times New Roman" w:cstheme="minorHAnsi"/>
          <w:bCs/>
          <w:color w:val="auto"/>
          <w:sz w:val="22"/>
        </w:rPr>
        <w:t>1:</w:t>
      </w:r>
      <w:r w:rsidRPr="00C47ABB">
        <w:rPr>
          <w:rFonts w:eastAsia="Times New Roman" w:cstheme="minorHAnsi"/>
          <w:b/>
          <w:color w:val="C00000"/>
          <w:sz w:val="22"/>
        </w:rPr>
        <w:t xml:space="preserve"> </w:t>
      </w:r>
      <w:r w:rsidRPr="00642124">
        <w:rPr>
          <w:rFonts w:eastAsia="Times New Roman" w:cstheme="minorHAnsi"/>
          <w:bCs/>
          <w:color w:val="auto"/>
          <w:sz w:val="22"/>
        </w:rPr>
        <w:t>impedisce qualsiasi richiesta proveniente da internet destinata alla rete interna</w:t>
      </w:r>
    </w:p>
    <w:p w14:paraId="7FF5E633" w14:textId="2D29D52D" w:rsidR="00C47ABB" w:rsidRPr="00C47ABB" w:rsidRDefault="00C47ABB" w:rsidP="000A053A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C47ABB">
        <w:rPr>
          <w:rFonts w:eastAsia="Times New Roman" w:cstheme="minorHAnsi"/>
          <w:bCs/>
          <w:color w:val="auto"/>
          <w:sz w:val="22"/>
        </w:rPr>
        <w:t xml:space="preserve">Action: </w:t>
      </w:r>
      <w:r w:rsidR="005E593C">
        <w:rPr>
          <w:rFonts w:eastAsia="Times New Roman" w:cstheme="minorHAnsi"/>
          <w:bCs/>
          <w:color w:val="auto"/>
          <w:sz w:val="22"/>
        </w:rPr>
        <w:t>Block</w:t>
      </w:r>
    </w:p>
    <w:p w14:paraId="178D30A2" w14:textId="77777777" w:rsidR="00C47ABB" w:rsidRDefault="00C47ABB" w:rsidP="00C47AB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Address</w:t>
      </w:r>
      <w:proofErr w:type="spellEnd"/>
      <w:r>
        <w:rPr>
          <w:rFonts w:eastAsia="Times New Roman" w:cstheme="minorHAnsi"/>
          <w:bCs/>
          <w:color w:val="auto"/>
          <w:sz w:val="22"/>
        </w:rPr>
        <w:t xml:space="preserve"> Family: IPv4</w:t>
      </w:r>
    </w:p>
    <w:p w14:paraId="1E8F854E" w14:textId="77777777" w:rsidR="00C47ABB" w:rsidRDefault="00C47ABB" w:rsidP="00C47AB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Protocol: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02F9BBA2" w14:textId="2552375C" w:rsidR="00C47ABB" w:rsidRPr="00417D84" w:rsidRDefault="00C47ABB" w:rsidP="00C47AB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Source: </w:t>
      </w:r>
      <w:r w:rsidR="00500CEC">
        <w:rPr>
          <w:rFonts w:eastAsia="Times New Roman" w:cstheme="minorHAnsi"/>
          <w:bCs/>
          <w:color w:val="auto"/>
          <w:sz w:val="22"/>
          <w:lang w:val="en-US"/>
        </w:rPr>
        <w:t>Any</w:t>
      </w:r>
    </w:p>
    <w:p w14:paraId="419FF577" w14:textId="77777777" w:rsidR="00C47ABB" w:rsidRDefault="00C47ABB" w:rsidP="00C47AB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Source Port: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3098B83E" w14:textId="77777777" w:rsidR="00C47ABB" w:rsidRPr="00155904" w:rsidRDefault="00C47ABB" w:rsidP="00C47ABB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Destination </w:t>
      </w:r>
      <w:r>
        <w:rPr>
          <w:rFonts w:eastAsia="Times New Roman" w:cstheme="minorHAnsi"/>
          <w:bCs/>
          <w:color w:val="auto"/>
          <w:sz w:val="22"/>
          <w:lang w:val="en-US"/>
        </w:rPr>
        <w:t>Address</w:t>
      </w: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 or Alias: </w:t>
      </w:r>
      <w:proofErr w:type="spellStart"/>
      <w:r w:rsidRPr="00155904">
        <w:rPr>
          <w:rFonts w:eastAsia="Times New Roman" w:cstheme="minorHAnsi"/>
          <w:bCs/>
          <w:color w:val="auto"/>
          <w:sz w:val="22"/>
          <w:lang w:val="en-US"/>
        </w:rPr>
        <w:t>U</w:t>
      </w:r>
      <w:r>
        <w:rPr>
          <w:rFonts w:eastAsia="Times New Roman" w:cstheme="minorHAnsi"/>
          <w:bCs/>
          <w:color w:val="auto"/>
          <w:sz w:val="22"/>
          <w:lang w:val="en-US"/>
        </w:rPr>
        <w:t>ffici_Subnets</w:t>
      </w:r>
      <w:proofErr w:type="spellEnd"/>
    </w:p>
    <w:p w14:paraId="442D5478" w14:textId="77777777" w:rsidR="002D466A" w:rsidRDefault="00C47ABB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 w:rsidRPr="002D466A">
        <w:rPr>
          <w:rFonts w:eastAsia="Times New Roman" w:cstheme="minorHAnsi"/>
          <w:bCs/>
          <w:color w:val="auto"/>
          <w:sz w:val="22"/>
        </w:rPr>
        <w:t>Destination</w:t>
      </w:r>
      <w:proofErr w:type="spellEnd"/>
      <w:r w:rsidRPr="002D466A">
        <w:rPr>
          <w:rFonts w:eastAsia="Times New Roman" w:cstheme="minorHAnsi"/>
          <w:bCs/>
          <w:color w:val="auto"/>
          <w:sz w:val="22"/>
        </w:rPr>
        <w:t xml:space="preserve"> Port: </w:t>
      </w:r>
      <w:proofErr w:type="spellStart"/>
      <w:r w:rsidRPr="002D466A"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40B21A0A" w14:textId="77777777" w:rsidR="008A6471" w:rsidRDefault="008A6471" w:rsidP="008A6471">
      <w:pPr>
        <w:pStyle w:val="Paragrafoelenco"/>
        <w:ind w:left="1440"/>
        <w:rPr>
          <w:rFonts w:eastAsia="Times New Roman" w:cstheme="minorHAnsi"/>
          <w:bCs/>
          <w:color w:val="auto"/>
          <w:sz w:val="22"/>
        </w:rPr>
      </w:pPr>
    </w:p>
    <w:p w14:paraId="6C950D43" w14:textId="3201067F" w:rsidR="00500CEC" w:rsidRPr="002D466A" w:rsidRDefault="00500CEC" w:rsidP="00F76CE9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2D466A">
        <w:rPr>
          <w:rFonts w:eastAsia="Times New Roman" w:cstheme="minorHAnsi"/>
          <w:bCs/>
          <w:color w:val="auto"/>
          <w:sz w:val="22"/>
        </w:rPr>
        <w:t>Regola 2</w:t>
      </w:r>
      <w:r w:rsidR="007C5FF4" w:rsidRPr="002D466A">
        <w:rPr>
          <w:rFonts w:eastAsia="Times New Roman" w:cstheme="minorHAnsi"/>
          <w:bCs/>
          <w:color w:val="auto"/>
          <w:sz w:val="22"/>
        </w:rPr>
        <w:t xml:space="preserve"> + Regola 3</w:t>
      </w:r>
      <w:r w:rsidR="008D6C36">
        <w:rPr>
          <w:rFonts w:eastAsia="Times New Roman" w:cstheme="minorHAnsi"/>
          <w:bCs/>
          <w:color w:val="auto"/>
          <w:sz w:val="22"/>
        </w:rPr>
        <w:t xml:space="preserve"> + Regola 4</w:t>
      </w:r>
      <w:r w:rsidRPr="002D466A">
        <w:rPr>
          <w:rFonts w:eastAsia="Times New Roman" w:cstheme="minorHAnsi"/>
          <w:bCs/>
          <w:color w:val="auto"/>
          <w:sz w:val="22"/>
        </w:rPr>
        <w:t xml:space="preserve">: </w:t>
      </w:r>
      <w:r w:rsidR="007C5FF4" w:rsidRPr="002D466A">
        <w:rPr>
          <w:rFonts w:eastAsia="Times New Roman" w:cstheme="minorHAnsi"/>
          <w:bCs/>
          <w:color w:val="auto"/>
          <w:sz w:val="22"/>
        </w:rPr>
        <w:t xml:space="preserve">permette di </w:t>
      </w:r>
      <w:r w:rsidR="008908E2" w:rsidRPr="002D466A">
        <w:rPr>
          <w:rFonts w:eastAsia="Times New Roman" w:cstheme="minorHAnsi"/>
          <w:bCs/>
          <w:color w:val="auto"/>
          <w:sz w:val="22"/>
        </w:rPr>
        <w:t xml:space="preserve">raggiungere il server web </w:t>
      </w:r>
      <w:r w:rsidR="000E27A3" w:rsidRPr="002D466A">
        <w:rPr>
          <w:rFonts w:eastAsia="Times New Roman" w:cstheme="minorHAnsi"/>
          <w:bCs/>
          <w:color w:val="auto"/>
          <w:sz w:val="22"/>
        </w:rPr>
        <w:t xml:space="preserve">nella DMZ </w:t>
      </w:r>
      <w:r w:rsidR="008908E2" w:rsidRPr="002D466A">
        <w:rPr>
          <w:rFonts w:eastAsia="Times New Roman" w:cstheme="minorHAnsi"/>
          <w:bCs/>
          <w:color w:val="auto"/>
          <w:sz w:val="22"/>
        </w:rPr>
        <w:t>solo sulla porta 80 o 443</w:t>
      </w:r>
    </w:p>
    <w:p w14:paraId="33FD937E" w14:textId="6EFDA3C1" w:rsidR="008A6471" w:rsidRPr="00C47ABB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C47ABB">
        <w:rPr>
          <w:rFonts w:eastAsia="Times New Roman" w:cstheme="minorHAnsi"/>
          <w:bCs/>
          <w:color w:val="auto"/>
          <w:sz w:val="22"/>
        </w:rPr>
        <w:t xml:space="preserve">Action: </w:t>
      </w:r>
      <w:r>
        <w:rPr>
          <w:rFonts w:eastAsia="Times New Roman" w:cstheme="minorHAnsi"/>
          <w:bCs/>
          <w:color w:val="auto"/>
          <w:sz w:val="22"/>
        </w:rPr>
        <w:t>Pass</w:t>
      </w:r>
    </w:p>
    <w:p w14:paraId="22101294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Address</w:t>
      </w:r>
      <w:proofErr w:type="spellEnd"/>
      <w:r>
        <w:rPr>
          <w:rFonts w:eastAsia="Times New Roman" w:cstheme="minorHAnsi"/>
          <w:bCs/>
          <w:color w:val="auto"/>
          <w:sz w:val="22"/>
        </w:rPr>
        <w:t xml:space="preserve"> Family: IPv4</w:t>
      </w:r>
    </w:p>
    <w:p w14:paraId="5DA58E62" w14:textId="74E476DF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Protocol: TCP</w:t>
      </w:r>
    </w:p>
    <w:p w14:paraId="33541E8B" w14:textId="77777777" w:rsidR="008A6471" w:rsidRPr="00417D84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Source: </w:t>
      </w:r>
      <w:r>
        <w:rPr>
          <w:rFonts w:eastAsia="Times New Roman" w:cstheme="minorHAnsi"/>
          <w:bCs/>
          <w:color w:val="auto"/>
          <w:sz w:val="22"/>
          <w:lang w:val="en-US"/>
        </w:rPr>
        <w:t>Any</w:t>
      </w:r>
    </w:p>
    <w:p w14:paraId="3D248546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Source Port: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3D19B2E9" w14:textId="23E0526B" w:rsidR="008A6471" w:rsidRPr="00155904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Destination </w:t>
      </w:r>
      <w:r>
        <w:rPr>
          <w:rFonts w:eastAsia="Times New Roman" w:cstheme="minorHAnsi"/>
          <w:bCs/>
          <w:color w:val="auto"/>
          <w:sz w:val="22"/>
          <w:lang w:val="en-US"/>
        </w:rPr>
        <w:t>Address</w:t>
      </w: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 or Alias: </w:t>
      </w:r>
      <w:r>
        <w:rPr>
          <w:rFonts w:eastAsia="Times New Roman" w:cstheme="minorHAnsi"/>
          <w:bCs/>
          <w:color w:val="auto"/>
          <w:sz w:val="22"/>
          <w:lang w:val="en-US"/>
        </w:rPr>
        <w:t>172.16.1.</w:t>
      </w:r>
      <w:r w:rsidR="00767DCA">
        <w:rPr>
          <w:rFonts w:eastAsia="Times New Roman" w:cstheme="minorHAnsi"/>
          <w:bCs/>
          <w:color w:val="auto"/>
          <w:sz w:val="22"/>
          <w:lang w:val="en-US"/>
        </w:rPr>
        <w:t>2</w:t>
      </w:r>
    </w:p>
    <w:p w14:paraId="1DF15E60" w14:textId="717797BB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 w:rsidRPr="002D466A">
        <w:rPr>
          <w:rFonts w:eastAsia="Times New Roman" w:cstheme="minorHAnsi"/>
          <w:bCs/>
          <w:color w:val="auto"/>
          <w:sz w:val="22"/>
        </w:rPr>
        <w:t>Destination</w:t>
      </w:r>
      <w:proofErr w:type="spellEnd"/>
      <w:r w:rsidRPr="002D466A">
        <w:rPr>
          <w:rFonts w:eastAsia="Times New Roman" w:cstheme="minorHAnsi"/>
          <w:bCs/>
          <w:color w:val="auto"/>
          <w:sz w:val="22"/>
        </w:rPr>
        <w:t xml:space="preserve"> Port: </w:t>
      </w:r>
      <w:r>
        <w:rPr>
          <w:rFonts w:eastAsia="Times New Roman" w:cstheme="minorHAnsi"/>
          <w:bCs/>
          <w:color w:val="auto"/>
          <w:sz w:val="22"/>
        </w:rPr>
        <w:t>80</w:t>
      </w:r>
    </w:p>
    <w:p w14:paraId="74DA110A" w14:textId="77777777" w:rsidR="00642124" w:rsidRDefault="00642124" w:rsidP="00642124">
      <w:pPr>
        <w:pStyle w:val="Paragrafoelenco"/>
        <w:ind w:left="1440"/>
        <w:rPr>
          <w:rFonts w:eastAsia="Times New Roman" w:cstheme="minorHAnsi"/>
          <w:bCs/>
          <w:color w:val="auto"/>
          <w:sz w:val="22"/>
        </w:rPr>
      </w:pPr>
    </w:p>
    <w:p w14:paraId="19569610" w14:textId="77777777" w:rsidR="008A6471" w:rsidRPr="00C47ABB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C47ABB">
        <w:rPr>
          <w:rFonts w:eastAsia="Times New Roman" w:cstheme="minorHAnsi"/>
          <w:bCs/>
          <w:color w:val="auto"/>
          <w:sz w:val="22"/>
        </w:rPr>
        <w:t xml:space="preserve">Action: </w:t>
      </w:r>
      <w:r>
        <w:rPr>
          <w:rFonts w:eastAsia="Times New Roman" w:cstheme="minorHAnsi"/>
          <w:bCs/>
          <w:color w:val="auto"/>
          <w:sz w:val="22"/>
        </w:rPr>
        <w:t>Pass</w:t>
      </w:r>
    </w:p>
    <w:p w14:paraId="29C7A4ED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Address</w:t>
      </w:r>
      <w:proofErr w:type="spellEnd"/>
      <w:r>
        <w:rPr>
          <w:rFonts w:eastAsia="Times New Roman" w:cstheme="minorHAnsi"/>
          <w:bCs/>
          <w:color w:val="auto"/>
          <w:sz w:val="22"/>
        </w:rPr>
        <w:t xml:space="preserve"> Family: IPv4</w:t>
      </w:r>
    </w:p>
    <w:p w14:paraId="6B0EEC04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Protocol: TCP</w:t>
      </w:r>
    </w:p>
    <w:p w14:paraId="36814014" w14:textId="77777777" w:rsidR="008A6471" w:rsidRPr="00417D84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Source: </w:t>
      </w:r>
      <w:r>
        <w:rPr>
          <w:rFonts w:eastAsia="Times New Roman" w:cstheme="minorHAnsi"/>
          <w:bCs/>
          <w:color w:val="auto"/>
          <w:sz w:val="22"/>
          <w:lang w:val="en-US"/>
        </w:rPr>
        <w:t>Any</w:t>
      </w:r>
    </w:p>
    <w:p w14:paraId="17840507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Source Port: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3EC19524" w14:textId="2FE8C150" w:rsidR="008A6471" w:rsidRPr="00155904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Destination </w:t>
      </w:r>
      <w:r>
        <w:rPr>
          <w:rFonts w:eastAsia="Times New Roman" w:cstheme="minorHAnsi"/>
          <w:bCs/>
          <w:color w:val="auto"/>
          <w:sz w:val="22"/>
          <w:lang w:val="en-US"/>
        </w:rPr>
        <w:t>Address</w:t>
      </w: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 or Alias: </w:t>
      </w:r>
      <w:r>
        <w:rPr>
          <w:rFonts w:eastAsia="Times New Roman" w:cstheme="minorHAnsi"/>
          <w:bCs/>
          <w:color w:val="auto"/>
          <w:sz w:val="22"/>
          <w:lang w:val="en-US"/>
        </w:rPr>
        <w:t>172.16.1.</w:t>
      </w:r>
      <w:r w:rsidR="00767DCA">
        <w:rPr>
          <w:rFonts w:eastAsia="Times New Roman" w:cstheme="minorHAnsi"/>
          <w:bCs/>
          <w:color w:val="auto"/>
          <w:sz w:val="22"/>
          <w:lang w:val="en-US"/>
        </w:rPr>
        <w:t>2</w:t>
      </w:r>
    </w:p>
    <w:p w14:paraId="23835761" w14:textId="492E7091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 w:rsidRPr="002D466A">
        <w:rPr>
          <w:rFonts w:eastAsia="Times New Roman" w:cstheme="minorHAnsi"/>
          <w:bCs/>
          <w:color w:val="auto"/>
          <w:sz w:val="22"/>
        </w:rPr>
        <w:t>Destination</w:t>
      </w:r>
      <w:proofErr w:type="spellEnd"/>
      <w:r w:rsidRPr="002D466A">
        <w:rPr>
          <w:rFonts w:eastAsia="Times New Roman" w:cstheme="minorHAnsi"/>
          <w:bCs/>
          <w:color w:val="auto"/>
          <w:sz w:val="22"/>
        </w:rPr>
        <w:t xml:space="preserve"> Port: </w:t>
      </w:r>
      <w:r>
        <w:rPr>
          <w:rFonts w:eastAsia="Times New Roman" w:cstheme="minorHAnsi"/>
          <w:bCs/>
          <w:color w:val="auto"/>
          <w:sz w:val="22"/>
        </w:rPr>
        <w:t>443</w:t>
      </w:r>
    </w:p>
    <w:p w14:paraId="66A8EF4E" w14:textId="77777777" w:rsidR="008A6471" w:rsidRDefault="008A6471" w:rsidP="008A6471">
      <w:pPr>
        <w:rPr>
          <w:rFonts w:eastAsia="Times New Roman" w:cstheme="minorHAnsi"/>
          <w:bCs/>
          <w:color w:val="auto"/>
          <w:sz w:val="22"/>
        </w:rPr>
      </w:pPr>
    </w:p>
    <w:p w14:paraId="50576F23" w14:textId="439CC31A" w:rsidR="008A6471" w:rsidRPr="00C47ABB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C47ABB">
        <w:rPr>
          <w:rFonts w:eastAsia="Times New Roman" w:cstheme="minorHAnsi"/>
          <w:bCs/>
          <w:color w:val="auto"/>
          <w:sz w:val="22"/>
        </w:rPr>
        <w:t xml:space="preserve">Action: </w:t>
      </w:r>
      <w:r w:rsidR="006F042F">
        <w:rPr>
          <w:rFonts w:eastAsia="Times New Roman" w:cstheme="minorHAnsi"/>
          <w:bCs/>
          <w:color w:val="auto"/>
          <w:sz w:val="22"/>
        </w:rPr>
        <w:t>Block</w:t>
      </w:r>
    </w:p>
    <w:p w14:paraId="454F68DB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>
        <w:rPr>
          <w:rFonts w:eastAsia="Times New Roman" w:cstheme="minorHAnsi"/>
          <w:bCs/>
          <w:color w:val="auto"/>
          <w:sz w:val="22"/>
        </w:rPr>
        <w:t>Address</w:t>
      </w:r>
      <w:proofErr w:type="spellEnd"/>
      <w:r>
        <w:rPr>
          <w:rFonts w:eastAsia="Times New Roman" w:cstheme="minorHAnsi"/>
          <w:bCs/>
          <w:color w:val="auto"/>
          <w:sz w:val="22"/>
        </w:rPr>
        <w:t xml:space="preserve"> Family: IPv4</w:t>
      </w:r>
    </w:p>
    <w:p w14:paraId="12767CEB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Protocol: TCP</w:t>
      </w:r>
    </w:p>
    <w:p w14:paraId="66A2F14D" w14:textId="77777777" w:rsidR="008A6471" w:rsidRPr="00417D84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417D84">
        <w:rPr>
          <w:rFonts w:eastAsia="Times New Roman" w:cstheme="minorHAnsi"/>
          <w:bCs/>
          <w:color w:val="auto"/>
          <w:sz w:val="22"/>
          <w:lang w:val="en-US"/>
        </w:rPr>
        <w:t xml:space="preserve">Source: </w:t>
      </w:r>
      <w:r>
        <w:rPr>
          <w:rFonts w:eastAsia="Times New Roman" w:cstheme="minorHAnsi"/>
          <w:bCs/>
          <w:color w:val="auto"/>
          <w:sz w:val="22"/>
          <w:lang w:val="en-US"/>
        </w:rPr>
        <w:t>Any</w:t>
      </w:r>
    </w:p>
    <w:p w14:paraId="140FFE14" w14:textId="77777777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Source Port: </w:t>
      </w:r>
      <w:proofErr w:type="spellStart"/>
      <w:r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4492F658" w14:textId="485E3198" w:rsidR="008A6471" w:rsidRPr="00155904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155904">
        <w:rPr>
          <w:rFonts w:eastAsia="Times New Roman" w:cstheme="minorHAnsi"/>
          <w:bCs/>
          <w:color w:val="auto"/>
          <w:sz w:val="22"/>
          <w:lang w:val="en-US"/>
        </w:rPr>
        <w:t>Destinatio</w:t>
      </w:r>
      <w:r w:rsidR="000E1A81">
        <w:rPr>
          <w:rFonts w:eastAsia="Times New Roman" w:cstheme="minorHAnsi"/>
          <w:bCs/>
          <w:color w:val="auto"/>
          <w:sz w:val="22"/>
          <w:lang w:val="en-US"/>
        </w:rPr>
        <w:t>n</w:t>
      </w:r>
      <w:r w:rsidRPr="00155904">
        <w:rPr>
          <w:rFonts w:eastAsia="Times New Roman" w:cstheme="minorHAnsi"/>
          <w:bCs/>
          <w:color w:val="auto"/>
          <w:sz w:val="22"/>
          <w:lang w:val="en-US"/>
        </w:rPr>
        <w:t xml:space="preserve">: </w:t>
      </w:r>
      <w:r>
        <w:rPr>
          <w:rFonts w:eastAsia="Times New Roman" w:cstheme="minorHAnsi"/>
          <w:bCs/>
          <w:color w:val="auto"/>
          <w:sz w:val="22"/>
          <w:lang w:val="en-US"/>
        </w:rPr>
        <w:t>172.16.1.</w:t>
      </w:r>
      <w:r w:rsidR="000E1A81">
        <w:rPr>
          <w:rFonts w:eastAsia="Times New Roman" w:cstheme="minorHAnsi"/>
          <w:bCs/>
          <w:color w:val="auto"/>
          <w:sz w:val="22"/>
          <w:lang w:val="en-US"/>
        </w:rPr>
        <w:t>0/29</w:t>
      </w:r>
    </w:p>
    <w:p w14:paraId="550166D5" w14:textId="4041716A" w:rsidR="008A6471" w:rsidRDefault="008A6471" w:rsidP="008A6471">
      <w:pPr>
        <w:pStyle w:val="Paragrafoelenco"/>
        <w:numPr>
          <w:ilvl w:val="4"/>
          <w:numId w:val="2"/>
        </w:numPr>
        <w:rPr>
          <w:rFonts w:eastAsia="Times New Roman" w:cstheme="minorHAnsi"/>
          <w:bCs/>
          <w:color w:val="auto"/>
          <w:sz w:val="22"/>
        </w:rPr>
      </w:pPr>
      <w:proofErr w:type="spellStart"/>
      <w:r w:rsidRPr="002D466A">
        <w:rPr>
          <w:rFonts w:eastAsia="Times New Roman" w:cstheme="minorHAnsi"/>
          <w:bCs/>
          <w:color w:val="auto"/>
          <w:sz w:val="22"/>
        </w:rPr>
        <w:t>Destination</w:t>
      </w:r>
      <w:proofErr w:type="spellEnd"/>
      <w:r w:rsidRPr="002D466A">
        <w:rPr>
          <w:rFonts w:eastAsia="Times New Roman" w:cstheme="minorHAnsi"/>
          <w:bCs/>
          <w:color w:val="auto"/>
          <w:sz w:val="22"/>
        </w:rPr>
        <w:t xml:space="preserve"> Port: </w:t>
      </w:r>
      <w:proofErr w:type="spellStart"/>
      <w:r w:rsidR="000E1A81">
        <w:rPr>
          <w:rFonts w:eastAsia="Times New Roman" w:cstheme="minorHAnsi"/>
          <w:bCs/>
          <w:color w:val="auto"/>
          <w:sz w:val="22"/>
        </w:rPr>
        <w:t>Any</w:t>
      </w:r>
      <w:proofErr w:type="spellEnd"/>
    </w:p>
    <w:p w14:paraId="61CFE8E2" w14:textId="77777777" w:rsidR="000E1A81" w:rsidRPr="00A05F59" w:rsidRDefault="000E1A81" w:rsidP="000E1A81">
      <w:pPr>
        <w:rPr>
          <w:rFonts w:eastAsia="Times New Roman" w:cstheme="minorHAnsi"/>
          <w:bCs/>
          <w:color w:val="auto"/>
          <w:sz w:val="22"/>
        </w:rPr>
      </w:pPr>
    </w:p>
    <w:p w14:paraId="6A005258" w14:textId="1A71B042" w:rsidR="00941BF8" w:rsidRDefault="00F73ED6" w:rsidP="0093661C">
      <w:pPr>
        <w:pStyle w:val="Paragrafoelenco"/>
        <w:numPr>
          <w:ilvl w:val="0"/>
          <w:numId w:val="2"/>
        </w:numPr>
        <w:outlineLvl w:val="0"/>
        <w:rPr>
          <w:rFonts w:asciiTheme="majorHAnsi" w:eastAsia="Times New Roman" w:hAnsiTheme="majorHAnsi" w:cs="Times New Roman"/>
          <w:b/>
          <w:color w:val="auto"/>
          <w:sz w:val="40"/>
          <w:szCs w:val="40"/>
        </w:rPr>
      </w:pPr>
      <w:bookmarkStart w:id="14" w:name="_Toc190935905"/>
      <w:r>
        <w:rPr>
          <w:rFonts w:asciiTheme="majorHAnsi" w:eastAsia="Times New Roman" w:hAnsiTheme="majorHAnsi" w:cs="Times New Roman"/>
          <w:b/>
          <w:color w:val="auto"/>
          <w:sz w:val="40"/>
          <w:szCs w:val="40"/>
        </w:rPr>
        <w:t>IDS/IPS</w:t>
      </w:r>
      <w:bookmarkEnd w:id="14"/>
    </w:p>
    <w:p w14:paraId="0C44DC91" w14:textId="77777777" w:rsidR="00A50DE4" w:rsidRPr="003D18BF" w:rsidRDefault="00A50DE4" w:rsidP="003D18BF">
      <w:pPr>
        <w:ind w:left="360"/>
        <w:rPr>
          <w:rFonts w:ascii="Microsoft Sans Serif" w:eastAsia="Microsoft Sans Serif" w:hAnsi="Microsoft Sans Serif" w:cs="Microsoft Sans Serif"/>
          <w:color w:val="auto"/>
          <w:sz w:val="22"/>
        </w:rPr>
      </w:pPr>
      <w:r w:rsidRPr="003D18BF">
        <w:rPr>
          <w:rFonts w:ascii="Microsoft Sans Serif" w:eastAsia="Microsoft Sans Serif" w:hAnsi="Microsoft Sans Serif" w:cs="Microsoft Sans Serif"/>
          <w:color w:val="auto"/>
          <w:sz w:val="22"/>
        </w:rPr>
        <w:t>La scelta del posizionamento di IDS/IPS e di quali dei due componenti installare nella rete è dovuta a una decisione strategica rappresentata in questo modo:</w:t>
      </w:r>
    </w:p>
    <w:p w14:paraId="2DDF019B" w14:textId="77777777" w:rsidR="00A50DE4" w:rsidRPr="003D18BF" w:rsidRDefault="00A50DE4" w:rsidP="003D18BF">
      <w:pPr>
        <w:rPr>
          <w:rFonts w:ascii="Microsoft Sans Serif" w:eastAsia="Microsoft Sans Serif" w:hAnsi="Microsoft Sans Serif" w:cs="Microsoft Sans Serif"/>
          <w:color w:val="auto"/>
          <w:sz w:val="22"/>
        </w:rPr>
      </w:pPr>
    </w:p>
    <w:p w14:paraId="274CE5B0" w14:textId="77777777" w:rsidR="003D18BF" w:rsidRPr="003D18BF" w:rsidRDefault="00A50DE4" w:rsidP="003D18BF">
      <w:pPr>
        <w:ind w:left="360"/>
        <w:rPr>
          <w:rFonts w:ascii="Microsoft Sans Serif" w:eastAsia="Microsoft Sans Serif" w:hAnsi="Microsoft Sans Serif" w:cs="Microsoft Sans Serif"/>
          <w:color w:val="auto"/>
          <w:sz w:val="22"/>
          <w:u w:val="single"/>
        </w:rPr>
      </w:pPr>
      <w:r w:rsidRPr="003D18BF">
        <w:rPr>
          <w:rFonts w:ascii="Microsoft Sans Serif" w:eastAsia="Microsoft Sans Serif" w:hAnsi="Microsoft Sans Serif" w:cs="Microsoft Sans Serif"/>
          <w:color w:val="auto"/>
          <w:sz w:val="22"/>
          <w:u w:val="single"/>
        </w:rPr>
        <w:t>IDS (</w:t>
      </w:r>
      <w:proofErr w:type="spellStart"/>
      <w:r w:rsidRPr="003D18BF">
        <w:rPr>
          <w:rFonts w:ascii="Microsoft Sans Serif" w:eastAsia="Microsoft Sans Serif" w:hAnsi="Microsoft Sans Serif" w:cs="Microsoft Sans Serif"/>
          <w:color w:val="auto"/>
          <w:sz w:val="22"/>
          <w:u w:val="single"/>
        </w:rPr>
        <w:t>Intrusion</w:t>
      </w:r>
      <w:proofErr w:type="spellEnd"/>
      <w:r w:rsidRPr="003D18BF">
        <w:rPr>
          <w:rFonts w:ascii="Microsoft Sans Serif" w:eastAsia="Microsoft Sans Serif" w:hAnsi="Microsoft Sans Serif" w:cs="Microsoft Sans Serif"/>
          <w:color w:val="auto"/>
          <w:sz w:val="22"/>
          <w:u w:val="single"/>
        </w:rPr>
        <w:t xml:space="preserve"> </w:t>
      </w:r>
      <w:proofErr w:type="spellStart"/>
      <w:r w:rsidRPr="003D18BF">
        <w:rPr>
          <w:rFonts w:ascii="Microsoft Sans Serif" w:eastAsia="Microsoft Sans Serif" w:hAnsi="Microsoft Sans Serif" w:cs="Microsoft Sans Serif"/>
          <w:color w:val="auto"/>
          <w:sz w:val="22"/>
          <w:u w:val="single"/>
        </w:rPr>
        <w:t>Detection</w:t>
      </w:r>
      <w:proofErr w:type="spellEnd"/>
      <w:r w:rsidRPr="003D18BF">
        <w:rPr>
          <w:rFonts w:ascii="Microsoft Sans Serif" w:eastAsia="Microsoft Sans Serif" w:hAnsi="Microsoft Sans Serif" w:cs="Microsoft Sans Serif"/>
          <w:color w:val="auto"/>
          <w:sz w:val="22"/>
          <w:u w:val="single"/>
        </w:rPr>
        <w:t xml:space="preserve"> System)</w:t>
      </w:r>
    </w:p>
    <w:p w14:paraId="32311BA4" w14:textId="4C1459EB" w:rsidR="00A50DE4" w:rsidRPr="00114F11" w:rsidRDefault="00A50DE4" w:rsidP="00114F11">
      <w:pPr>
        <w:ind w:firstLine="360"/>
        <w:rPr>
          <w:rFonts w:ascii="Microsoft Sans Serif" w:eastAsia="Microsoft Sans Serif" w:hAnsi="Microsoft Sans Serif" w:cs="Microsoft Sans Serif"/>
          <w:color w:val="auto"/>
          <w:sz w:val="22"/>
        </w:rPr>
      </w:pPr>
      <w:r w:rsidRPr="00114F11">
        <w:rPr>
          <w:rFonts w:ascii="Microsoft Sans Serif" w:eastAsia="Microsoft Sans Serif" w:hAnsi="Microsoft Sans Serif" w:cs="Microsoft Sans Serif"/>
          <w:color w:val="auto"/>
          <w:sz w:val="22"/>
        </w:rPr>
        <w:t>Questo sistema è utilizzabile in due modi:</w:t>
      </w:r>
    </w:p>
    <w:p w14:paraId="20FE1F46" w14:textId="023898C9" w:rsidR="00A50DE4" w:rsidRPr="003D18BF" w:rsidRDefault="00A50DE4" w:rsidP="00114F11">
      <w:pPr>
        <w:pStyle w:val="Paragrafoelenco"/>
        <w:numPr>
          <w:ilvl w:val="0"/>
          <w:numId w:val="24"/>
        </w:numPr>
        <w:ind w:left="851"/>
        <w:rPr>
          <w:rFonts w:ascii="Microsoft Sans Serif" w:eastAsia="Microsoft Sans Serif" w:hAnsi="Microsoft Sans Serif" w:cs="Microsoft Sans Serif"/>
          <w:color w:val="auto"/>
          <w:sz w:val="22"/>
        </w:rPr>
      </w:pPr>
      <w:r w:rsidRPr="003D18BF">
        <w:rPr>
          <w:rFonts w:ascii="Microsoft Sans Serif" w:eastAsia="Microsoft Sans Serif" w:hAnsi="Microsoft Sans Serif" w:cs="Microsoft Sans Serif"/>
          <w:color w:val="auto"/>
          <w:sz w:val="22"/>
        </w:rPr>
        <w:t>HIDS (Host-</w:t>
      </w:r>
      <w:proofErr w:type="spellStart"/>
      <w:r w:rsidRPr="003D18BF">
        <w:rPr>
          <w:rFonts w:ascii="Microsoft Sans Serif" w:eastAsia="Microsoft Sans Serif" w:hAnsi="Microsoft Sans Serif" w:cs="Microsoft Sans Serif"/>
          <w:color w:val="auto"/>
          <w:sz w:val="22"/>
        </w:rPr>
        <w:t>based</w:t>
      </w:r>
      <w:proofErr w:type="spellEnd"/>
      <w:r w:rsidRPr="003D18BF">
        <w:rPr>
          <w:rFonts w:ascii="Microsoft Sans Serif" w:eastAsia="Microsoft Sans Serif" w:hAnsi="Microsoft Sans Serif" w:cs="Microsoft Sans Serif"/>
          <w:color w:val="auto"/>
          <w:sz w:val="22"/>
        </w:rPr>
        <w:t xml:space="preserve"> </w:t>
      </w:r>
      <w:proofErr w:type="spellStart"/>
      <w:r w:rsidRPr="003D18BF">
        <w:rPr>
          <w:rFonts w:ascii="Microsoft Sans Serif" w:eastAsia="Microsoft Sans Serif" w:hAnsi="Microsoft Sans Serif" w:cs="Microsoft Sans Serif"/>
          <w:color w:val="auto"/>
          <w:sz w:val="22"/>
        </w:rPr>
        <w:t>Intrusion</w:t>
      </w:r>
      <w:proofErr w:type="spellEnd"/>
      <w:r w:rsidRPr="003D18BF">
        <w:rPr>
          <w:rFonts w:ascii="Microsoft Sans Serif" w:eastAsia="Microsoft Sans Serif" w:hAnsi="Microsoft Sans Serif" w:cs="Microsoft Sans Serif"/>
          <w:color w:val="auto"/>
          <w:sz w:val="22"/>
        </w:rPr>
        <w:t xml:space="preserve"> </w:t>
      </w:r>
      <w:proofErr w:type="spellStart"/>
      <w:r w:rsidRPr="003D18BF">
        <w:rPr>
          <w:rFonts w:ascii="Microsoft Sans Serif" w:eastAsia="Microsoft Sans Serif" w:hAnsi="Microsoft Sans Serif" w:cs="Microsoft Sans Serif"/>
          <w:color w:val="auto"/>
          <w:sz w:val="22"/>
        </w:rPr>
        <w:t>Detection</w:t>
      </w:r>
      <w:proofErr w:type="spellEnd"/>
      <w:r w:rsidRPr="003D18BF">
        <w:rPr>
          <w:rFonts w:ascii="Microsoft Sans Serif" w:eastAsia="Microsoft Sans Serif" w:hAnsi="Microsoft Sans Serif" w:cs="Microsoft Sans Serif"/>
          <w:color w:val="auto"/>
          <w:sz w:val="22"/>
        </w:rPr>
        <w:t xml:space="preserve"> System): Monitora un singolo dispositivo, analizzando log di sistema, modifiche ai file e attività sospette inviando Allert al SOC.</w:t>
      </w:r>
    </w:p>
    <w:p w14:paraId="500278DA" w14:textId="298008C4" w:rsidR="00A50DE4" w:rsidRPr="00671953" w:rsidRDefault="00A50DE4" w:rsidP="00671953">
      <w:pPr>
        <w:ind w:left="131" w:firstLine="720"/>
        <w:rPr>
          <w:rFonts w:ascii="Microsoft Sans Serif" w:eastAsia="Microsoft Sans Serif" w:hAnsi="Microsoft Sans Serif" w:cs="Microsoft Sans Serif"/>
          <w:color w:val="auto"/>
          <w:sz w:val="22"/>
        </w:rPr>
      </w:pPr>
      <w:r w:rsidRPr="00671953">
        <w:rPr>
          <w:rFonts w:ascii="Microsoft Sans Serif" w:eastAsia="Microsoft Sans Serif" w:hAnsi="Microsoft Sans Serif" w:cs="Microsoft Sans Serif"/>
          <w:color w:val="auto"/>
          <w:sz w:val="22"/>
        </w:rPr>
        <w:t xml:space="preserve">Nel nostro caso il software è installato nel server NAS. </w:t>
      </w:r>
    </w:p>
    <w:p w14:paraId="09E3146C" w14:textId="77777777" w:rsidR="00A50DE4" w:rsidRPr="003D18BF" w:rsidRDefault="00A50DE4" w:rsidP="00671953">
      <w:pPr>
        <w:pStyle w:val="Paragrafoelenco"/>
        <w:numPr>
          <w:ilvl w:val="0"/>
          <w:numId w:val="22"/>
        </w:numPr>
        <w:ind w:left="851"/>
        <w:rPr>
          <w:rFonts w:ascii="Microsoft Sans Serif" w:eastAsia="Microsoft Sans Serif" w:hAnsi="Microsoft Sans Serif" w:cs="Microsoft Sans Serif"/>
          <w:color w:val="auto"/>
          <w:sz w:val="22"/>
        </w:rPr>
      </w:pPr>
      <w:r w:rsidRPr="003D18BF">
        <w:rPr>
          <w:rFonts w:ascii="Microsoft Sans Serif" w:eastAsia="Microsoft Sans Serif" w:hAnsi="Microsoft Sans Serif" w:cs="Microsoft Sans Serif"/>
          <w:color w:val="auto"/>
          <w:sz w:val="22"/>
        </w:rPr>
        <w:t xml:space="preserve">NIDS (Network </w:t>
      </w:r>
      <w:proofErr w:type="spellStart"/>
      <w:r w:rsidRPr="003D18BF">
        <w:rPr>
          <w:rFonts w:ascii="Microsoft Sans Serif" w:eastAsia="Microsoft Sans Serif" w:hAnsi="Microsoft Sans Serif" w:cs="Microsoft Sans Serif"/>
          <w:color w:val="auto"/>
          <w:sz w:val="22"/>
        </w:rPr>
        <w:t>Intrusion</w:t>
      </w:r>
      <w:proofErr w:type="spellEnd"/>
      <w:r w:rsidRPr="003D18BF">
        <w:rPr>
          <w:rFonts w:ascii="Microsoft Sans Serif" w:eastAsia="Microsoft Sans Serif" w:hAnsi="Microsoft Sans Serif" w:cs="Microsoft Sans Serif"/>
          <w:color w:val="auto"/>
          <w:sz w:val="22"/>
        </w:rPr>
        <w:t xml:space="preserve"> </w:t>
      </w:r>
      <w:proofErr w:type="spellStart"/>
      <w:r w:rsidRPr="003D18BF">
        <w:rPr>
          <w:rFonts w:ascii="Microsoft Sans Serif" w:eastAsia="Microsoft Sans Serif" w:hAnsi="Microsoft Sans Serif" w:cs="Microsoft Sans Serif"/>
          <w:color w:val="auto"/>
          <w:sz w:val="22"/>
        </w:rPr>
        <w:t>Detection</w:t>
      </w:r>
      <w:proofErr w:type="spellEnd"/>
      <w:r w:rsidRPr="003D18BF">
        <w:rPr>
          <w:rFonts w:ascii="Microsoft Sans Serif" w:eastAsia="Microsoft Sans Serif" w:hAnsi="Microsoft Sans Serif" w:cs="Microsoft Sans Serif"/>
          <w:color w:val="auto"/>
          <w:sz w:val="22"/>
        </w:rPr>
        <w:t xml:space="preserve"> System): Analizza il traffico di rete per indentificare attacchi come scansioni, exploit o malware inviando notifiche come l'HIDS.                           </w:t>
      </w:r>
    </w:p>
    <w:p w14:paraId="679322D0" w14:textId="3848AE76" w:rsidR="00A50DE4" w:rsidRPr="00671953" w:rsidRDefault="00A50DE4" w:rsidP="00671953">
      <w:pPr>
        <w:ind w:left="131" w:firstLine="720"/>
        <w:rPr>
          <w:rFonts w:ascii="Microsoft Sans Serif" w:eastAsia="Microsoft Sans Serif" w:hAnsi="Microsoft Sans Serif" w:cs="Microsoft Sans Serif"/>
          <w:color w:val="auto"/>
          <w:sz w:val="22"/>
        </w:rPr>
      </w:pPr>
      <w:r w:rsidRPr="00671953">
        <w:rPr>
          <w:rFonts w:ascii="Microsoft Sans Serif" w:eastAsia="Microsoft Sans Serif" w:hAnsi="Microsoft Sans Serif" w:cs="Microsoft Sans Serif"/>
          <w:color w:val="auto"/>
          <w:sz w:val="22"/>
        </w:rPr>
        <w:t>A differenza del precedente lo abbiamo installato all'interno della rete DMZ.</w:t>
      </w:r>
    </w:p>
    <w:p w14:paraId="16A397FE" w14:textId="77777777" w:rsidR="00671953" w:rsidRDefault="00671953" w:rsidP="00671953">
      <w:pPr>
        <w:rPr>
          <w:rFonts w:ascii="Microsoft Sans Serif" w:eastAsia="Microsoft Sans Serif" w:hAnsi="Microsoft Sans Serif" w:cs="Microsoft Sans Serif"/>
          <w:color w:val="auto"/>
          <w:sz w:val="22"/>
        </w:rPr>
      </w:pPr>
    </w:p>
    <w:p w14:paraId="0ECA35EC" w14:textId="77777777" w:rsidR="00653338" w:rsidRDefault="00653338" w:rsidP="00671953">
      <w:pPr>
        <w:rPr>
          <w:rFonts w:ascii="Microsoft Sans Serif" w:eastAsia="Microsoft Sans Serif" w:hAnsi="Microsoft Sans Serif" w:cs="Microsoft Sans Serif"/>
          <w:color w:val="auto"/>
          <w:sz w:val="22"/>
        </w:rPr>
      </w:pPr>
    </w:p>
    <w:p w14:paraId="2AE06BC2" w14:textId="551EB8C7" w:rsidR="003D18BF" w:rsidRPr="00671953" w:rsidRDefault="00A50DE4" w:rsidP="00671953">
      <w:pPr>
        <w:ind w:left="426"/>
        <w:rPr>
          <w:rFonts w:ascii="Microsoft Sans Serif" w:eastAsia="Microsoft Sans Serif" w:hAnsi="Microsoft Sans Serif" w:cs="Microsoft Sans Serif"/>
          <w:color w:val="auto"/>
          <w:sz w:val="22"/>
          <w:u w:val="single"/>
        </w:rPr>
      </w:pPr>
      <w:r w:rsidRPr="00671953">
        <w:rPr>
          <w:rFonts w:ascii="Microsoft Sans Serif" w:eastAsia="Microsoft Sans Serif" w:hAnsi="Microsoft Sans Serif" w:cs="Microsoft Sans Serif"/>
          <w:color w:val="auto"/>
          <w:sz w:val="22"/>
          <w:u w:val="single"/>
        </w:rPr>
        <w:lastRenderedPageBreak/>
        <w:t>IPS (</w:t>
      </w:r>
      <w:proofErr w:type="spellStart"/>
      <w:r w:rsidRPr="00671953">
        <w:rPr>
          <w:rFonts w:ascii="Microsoft Sans Serif" w:eastAsia="Microsoft Sans Serif" w:hAnsi="Microsoft Sans Serif" w:cs="Microsoft Sans Serif"/>
          <w:color w:val="auto"/>
          <w:sz w:val="22"/>
          <w:u w:val="single"/>
        </w:rPr>
        <w:t>Intrusion</w:t>
      </w:r>
      <w:proofErr w:type="spellEnd"/>
      <w:r w:rsidRPr="00671953">
        <w:rPr>
          <w:rFonts w:ascii="Microsoft Sans Serif" w:eastAsia="Microsoft Sans Serif" w:hAnsi="Microsoft Sans Serif" w:cs="Microsoft Sans Serif"/>
          <w:color w:val="auto"/>
          <w:sz w:val="22"/>
          <w:u w:val="single"/>
        </w:rPr>
        <w:t xml:space="preserve"> </w:t>
      </w:r>
      <w:proofErr w:type="spellStart"/>
      <w:r w:rsidRPr="00671953">
        <w:rPr>
          <w:rFonts w:ascii="Microsoft Sans Serif" w:eastAsia="Microsoft Sans Serif" w:hAnsi="Microsoft Sans Serif" w:cs="Microsoft Sans Serif"/>
          <w:color w:val="auto"/>
          <w:sz w:val="22"/>
          <w:u w:val="single"/>
        </w:rPr>
        <w:t>Prevention</w:t>
      </w:r>
      <w:proofErr w:type="spellEnd"/>
      <w:r w:rsidRPr="00671953">
        <w:rPr>
          <w:rFonts w:ascii="Microsoft Sans Serif" w:eastAsia="Microsoft Sans Serif" w:hAnsi="Microsoft Sans Serif" w:cs="Microsoft Sans Serif"/>
          <w:color w:val="auto"/>
          <w:sz w:val="22"/>
          <w:u w:val="single"/>
        </w:rPr>
        <w:t xml:space="preserve"> System) </w:t>
      </w:r>
    </w:p>
    <w:p w14:paraId="556ECD75" w14:textId="3F64647F" w:rsidR="00A50DE4" w:rsidRDefault="00A50DE4" w:rsidP="00671953">
      <w:pPr>
        <w:ind w:left="426"/>
        <w:rPr>
          <w:rFonts w:ascii="Microsoft Sans Serif" w:eastAsia="Microsoft Sans Serif" w:hAnsi="Microsoft Sans Serif" w:cs="Microsoft Sans Serif"/>
          <w:color w:val="auto"/>
          <w:sz w:val="22"/>
        </w:rPr>
      </w:pPr>
      <w:r w:rsidRPr="00671953">
        <w:rPr>
          <w:rFonts w:ascii="Microsoft Sans Serif" w:eastAsia="Microsoft Sans Serif" w:hAnsi="Microsoft Sans Serif" w:cs="Microsoft Sans Serif"/>
          <w:color w:val="auto"/>
          <w:sz w:val="22"/>
        </w:rPr>
        <w:t xml:space="preserve">Per implementare la sicurezza delle reti interne abbiamo optato per l'utilizzo dell'IPS, un </w:t>
      </w:r>
      <w:r w:rsidR="00C15CBB">
        <w:rPr>
          <w:rFonts w:ascii="Microsoft Sans Serif" w:eastAsia="Microsoft Sans Serif" w:hAnsi="Microsoft Sans Serif" w:cs="Microsoft Sans Serif"/>
          <w:color w:val="auto"/>
          <w:sz w:val="22"/>
        </w:rPr>
        <w:t>componente attivo</w:t>
      </w:r>
      <w:r w:rsidR="001277FB">
        <w:rPr>
          <w:rFonts w:ascii="Microsoft Sans Serif" w:eastAsia="Microsoft Sans Serif" w:hAnsi="Microsoft Sans Serif" w:cs="Microsoft Sans Serif"/>
          <w:color w:val="auto"/>
          <w:sz w:val="22"/>
        </w:rPr>
        <w:t xml:space="preserve"> per incrementare la sicurezza del </w:t>
      </w:r>
      <w:r w:rsidRPr="00671953">
        <w:rPr>
          <w:rFonts w:ascii="Microsoft Sans Serif" w:eastAsia="Microsoft Sans Serif" w:hAnsi="Microsoft Sans Serif" w:cs="Microsoft Sans Serif"/>
          <w:color w:val="auto"/>
          <w:sz w:val="22"/>
        </w:rPr>
        <w:t>sistema</w:t>
      </w:r>
      <w:r w:rsidR="001277FB">
        <w:rPr>
          <w:rFonts w:ascii="Microsoft Sans Serif" w:eastAsia="Microsoft Sans Serif" w:hAnsi="Microsoft Sans Serif" w:cs="Microsoft Sans Serif"/>
          <w:color w:val="auto"/>
          <w:sz w:val="22"/>
        </w:rPr>
        <w:t>.</w:t>
      </w:r>
    </w:p>
    <w:p w14:paraId="1A943EE2" w14:textId="6AC0678A" w:rsidR="007C7F94" w:rsidRPr="00671953" w:rsidRDefault="001D4F29" w:rsidP="00671953">
      <w:pPr>
        <w:ind w:left="426"/>
        <w:rPr>
          <w:rFonts w:ascii="Microsoft Sans Serif" w:eastAsia="Microsoft Sans Serif" w:hAnsi="Microsoft Sans Serif" w:cs="Microsoft Sans Serif"/>
          <w:color w:val="auto"/>
          <w:sz w:val="22"/>
        </w:rPr>
      </w:pPr>
      <w:r>
        <w:rPr>
          <w:rFonts w:ascii="Microsoft Sans Serif" w:eastAsia="Microsoft Sans Serif" w:hAnsi="Microsoft Sans Serif" w:cs="Microsoft Sans Serif"/>
          <w:color w:val="auto"/>
          <w:sz w:val="22"/>
        </w:rPr>
        <w:t>Il posizionamento dell’IPS</w:t>
      </w:r>
      <w:r w:rsidR="00CD1A24">
        <w:rPr>
          <w:rFonts w:ascii="Microsoft Sans Serif" w:eastAsia="Microsoft Sans Serif" w:hAnsi="Microsoft Sans Serif" w:cs="Microsoft Sans Serif"/>
          <w:color w:val="auto"/>
          <w:sz w:val="22"/>
        </w:rPr>
        <w:t>,</w:t>
      </w:r>
      <w:r w:rsidR="002D793D">
        <w:rPr>
          <w:rFonts w:ascii="Microsoft Sans Serif" w:eastAsia="Microsoft Sans Serif" w:hAnsi="Microsoft Sans Serif" w:cs="Microsoft Sans Serif"/>
          <w:color w:val="auto"/>
          <w:sz w:val="22"/>
        </w:rPr>
        <w:t xml:space="preserve"> inline</w:t>
      </w:r>
      <w:r w:rsidR="00C82A9C">
        <w:rPr>
          <w:rFonts w:ascii="Microsoft Sans Serif" w:eastAsia="Microsoft Sans Serif" w:hAnsi="Microsoft Sans Serif" w:cs="Microsoft Sans Serif"/>
          <w:color w:val="auto"/>
          <w:sz w:val="22"/>
        </w:rPr>
        <w:t xml:space="preserve"> tra il firewall e la rete interna</w:t>
      </w:r>
      <w:r w:rsidR="00CD1A24">
        <w:rPr>
          <w:rFonts w:ascii="Microsoft Sans Serif" w:eastAsia="Microsoft Sans Serif" w:hAnsi="Microsoft Sans Serif" w:cs="Microsoft Sans Serif"/>
          <w:color w:val="auto"/>
          <w:sz w:val="22"/>
        </w:rPr>
        <w:t>,</w:t>
      </w:r>
      <w:r>
        <w:rPr>
          <w:rFonts w:ascii="Microsoft Sans Serif" w:eastAsia="Microsoft Sans Serif" w:hAnsi="Microsoft Sans Serif" w:cs="Microsoft Sans Serif"/>
          <w:color w:val="auto"/>
          <w:sz w:val="22"/>
        </w:rPr>
        <w:t xml:space="preserve"> è stato </w:t>
      </w:r>
      <w:r w:rsidR="00C82A9C">
        <w:rPr>
          <w:rFonts w:ascii="Microsoft Sans Serif" w:eastAsia="Microsoft Sans Serif" w:hAnsi="Microsoft Sans Serif" w:cs="Microsoft Sans Serif"/>
          <w:color w:val="auto"/>
          <w:sz w:val="22"/>
        </w:rPr>
        <w:t xml:space="preserve">pensato </w:t>
      </w:r>
      <w:r w:rsidR="002D793D">
        <w:rPr>
          <w:rFonts w:ascii="Microsoft Sans Serif" w:eastAsia="Microsoft Sans Serif" w:hAnsi="Microsoft Sans Serif" w:cs="Microsoft Sans Serif"/>
          <w:color w:val="auto"/>
          <w:sz w:val="22"/>
        </w:rPr>
        <w:t xml:space="preserve">in quanto capaci di </w:t>
      </w:r>
      <w:r w:rsidR="00C82A9C">
        <w:rPr>
          <w:rFonts w:ascii="Microsoft Sans Serif" w:eastAsia="Microsoft Sans Serif" w:hAnsi="Microsoft Sans Serif" w:cs="Microsoft Sans Serif"/>
          <w:color w:val="auto"/>
          <w:sz w:val="22"/>
        </w:rPr>
        <w:t xml:space="preserve">bloccare immediatamente minacce </w:t>
      </w:r>
      <w:r w:rsidR="00AB20ED">
        <w:rPr>
          <w:rFonts w:ascii="Microsoft Sans Serif" w:eastAsia="Microsoft Sans Serif" w:hAnsi="Microsoft Sans Serif" w:cs="Microsoft Sans Serif"/>
          <w:color w:val="auto"/>
          <w:sz w:val="22"/>
        </w:rPr>
        <w:t xml:space="preserve">identificate </w:t>
      </w:r>
      <w:r w:rsidR="00CD1A24">
        <w:rPr>
          <w:rFonts w:ascii="Microsoft Sans Serif" w:eastAsia="Microsoft Sans Serif" w:hAnsi="Microsoft Sans Serif" w:cs="Microsoft Sans Serif"/>
          <w:color w:val="auto"/>
          <w:sz w:val="22"/>
        </w:rPr>
        <w:t xml:space="preserve">rivolte </w:t>
      </w:r>
      <w:r w:rsidR="002E5566">
        <w:rPr>
          <w:rFonts w:ascii="Microsoft Sans Serif" w:eastAsia="Microsoft Sans Serif" w:hAnsi="Microsoft Sans Serif" w:cs="Microsoft Sans Serif"/>
          <w:color w:val="auto"/>
          <w:sz w:val="22"/>
        </w:rPr>
        <w:t>all’interno di Theta.</w:t>
      </w:r>
      <w:r w:rsidR="00C82A9C">
        <w:rPr>
          <w:rFonts w:ascii="Microsoft Sans Serif" w:eastAsia="Microsoft Sans Serif" w:hAnsi="Microsoft Sans Serif" w:cs="Microsoft Sans Serif"/>
          <w:color w:val="auto"/>
          <w:sz w:val="22"/>
        </w:rPr>
        <w:t xml:space="preserve"> </w:t>
      </w:r>
    </w:p>
    <w:p w14:paraId="4D1E6418" w14:textId="6B8CA033" w:rsidR="00A50DE4" w:rsidRPr="00671953" w:rsidRDefault="003D18BF" w:rsidP="00671953">
      <w:pPr>
        <w:ind w:left="426"/>
        <w:rPr>
          <w:rFonts w:ascii="Microsoft Sans Serif" w:eastAsia="Microsoft Sans Serif" w:hAnsi="Microsoft Sans Serif" w:cs="Microsoft Sans Serif"/>
          <w:color w:val="auto"/>
          <w:sz w:val="22"/>
        </w:rPr>
      </w:pPr>
      <w:r w:rsidRPr="00671953">
        <w:rPr>
          <w:rFonts w:ascii="Microsoft Sans Serif" w:eastAsia="Microsoft Sans Serif" w:hAnsi="Microsoft Sans Serif" w:cs="Microsoft Sans Serif"/>
          <w:color w:val="auto"/>
          <w:sz w:val="22"/>
        </w:rPr>
        <w:t>È</w:t>
      </w:r>
      <w:r w:rsidR="00A50DE4" w:rsidRPr="00671953">
        <w:rPr>
          <w:rFonts w:ascii="Microsoft Sans Serif" w:eastAsia="Microsoft Sans Serif" w:hAnsi="Microsoft Sans Serif" w:cs="Microsoft Sans Serif"/>
          <w:color w:val="auto"/>
          <w:sz w:val="22"/>
        </w:rPr>
        <w:t xml:space="preserve"> consigliabile tenere in conto che questo sistema è soggetto alla segnalazione di falsi positivi.</w:t>
      </w:r>
    </w:p>
    <w:p w14:paraId="21F2DC5D" w14:textId="7D989F03" w:rsidR="00A50DE4" w:rsidRPr="003D18BF" w:rsidRDefault="00A50DE4" w:rsidP="00671953">
      <w:pPr>
        <w:ind w:left="1500"/>
        <w:rPr>
          <w:rFonts w:ascii="Microsoft Sans Serif" w:eastAsia="Microsoft Sans Serif" w:hAnsi="Microsoft Sans Serif" w:cs="Microsoft Sans Serif"/>
          <w:color w:val="auto"/>
          <w:sz w:val="22"/>
        </w:rPr>
      </w:pPr>
    </w:p>
    <w:p w14:paraId="7CFCA7FC" w14:textId="63192DC0" w:rsidR="00A50DE4" w:rsidRPr="00671953" w:rsidRDefault="00A50DE4" w:rsidP="00671953">
      <w:pPr>
        <w:ind w:left="426"/>
        <w:rPr>
          <w:rFonts w:ascii="Microsoft Sans Serif" w:eastAsia="Microsoft Sans Serif" w:hAnsi="Microsoft Sans Serif" w:cs="Microsoft Sans Serif"/>
          <w:color w:val="auto"/>
          <w:sz w:val="22"/>
        </w:rPr>
      </w:pPr>
      <w:r w:rsidRPr="00671953">
        <w:rPr>
          <w:rFonts w:ascii="Microsoft Sans Serif" w:eastAsia="Microsoft Sans Serif" w:hAnsi="Microsoft Sans Serif" w:cs="Microsoft Sans Serif"/>
          <w:color w:val="auto"/>
          <w:sz w:val="22"/>
        </w:rPr>
        <w:t>Una delle differenze cruciali tra IDS e IPS è che quest'ultimo rallenta la rete dato che svolge dei processi aggiuntivi più complessi nell'invio dei dati.</w:t>
      </w:r>
    </w:p>
    <w:p w14:paraId="779D706A" w14:textId="77777777" w:rsidR="00AF1F58" w:rsidRDefault="00AF1F58" w:rsidP="00A50DE4">
      <w:pPr>
        <w:rPr>
          <w:rFonts w:eastAsia="Times New Roman" w:cstheme="minorHAnsi"/>
          <w:bCs/>
          <w:color w:val="auto"/>
          <w:sz w:val="22"/>
        </w:rPr>
      </w:pPr>
    </w:p>
    <w:p w14:paraId="53F5904B" w14:textId="77777777" w:rsidR="00653338" w:rsidRDefault="00653338" w:rsidP="00A50DE4">
      <w:pPr>
        <w:rPr>
          <w:rFonts w:eastAsia="Times New Roman" w:cstheme="minorHAnsi"/>
          <w:bCs/>
          <w:color w:val="auto"/>
          <w:sz w:val="22"/>
        </w:rPr>
      </w:pPr>
    </w:p>
    <w:p w14:paraId="693FA82F" w14:textId="3AB66D03" w:rsidR="002D3D17" w:rsidRDefault="002D3D17" w:rsidP="0093661C">
      <w:pPr>
        <w:pStyle w:val="Paragrafoelenco"/>
        <w:numPr>
          <w:ilvl w:val="0"/>
          <w:numId w:val="2"/>
        </w:numPr>
        <w:outlineLvl w:val="0"/>
        <w:rPr>
          <w:rFonts w:asciiTheme="majorHAnsi" w:eastAsia="Times New Roman" w:hAnsiTheme="majorHAnsi" w:cs="Times New Roman"/>
          <w:b/>
          <w:color w:val="auto"/>
          <w:sz w:val="40"/>
          <w:szCs w:val="40"/>
        </w:rPr>
      </w:pPr>
      <w:bookmarkStart w:id="15" w:name="_Toc190935906"/>
      <w:r>
        <w:rPr>
          <w:rFonts w:asciiTheme="majorHAnsi" w:eastAsia="Times New Roman" w:hAnsiTheme="majorHAnsi" w:cs="Times New Roman"/>
          <w:b/>
          <w:color w:val="auto"/>
          <w:sz w:val="40"/>
          <w:szCs w:val="40"/>
        </w:rPr>
        <w:t>ANALISI DVWA</w:t>
      </w:r>
      <w:bookmarkEnd w:id="15"/>
    </w:p>
    <w:p w14:paraId="76462523" w14:textId="76D05795" w:rsidR="006B31BB" w:rsidRDefault="006B31BB" w:rsidP="006B31BB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  <w:r w:rsidRPr="006B31BB">
        <w:rPr>
          <w:rFonts w:eastAsia="Times New Roman" w:cstheme="minorHAnsi"/>
          <w:bCs/>
          <w:color w:val="auto"/>
          <w:sz w:val="22"/>
        </w:rPr>
        <w:t>Nella DMZ è presen</w:t>
      </w:r>
      <w:r>
        <w:rPr>
          <w:rFonts w:eastAsia="Times New Roman" w:cstheme="minorHAnsi"/>
          <w:bCs/>
          <w:color w:val="auto"/>
          <w:sz w:val="22"/>
        </w:rPr>
        <w:t xml:space="preserve">te </w:t>
      </w:r>
      <w:r w:rsidR="00A10AB4">
        <w:rPr>
          <w:rFonts w:eastAsia="Times New Roman" w:cstheme="minorHAnsi"/>
          <w:bCs/>
          <w:color w:val="auto"/>
          <w:sz w:val="22"/>
        </w:rPr>
        <w:t>il</w:t>
      </w:r>
      <w:r w:rsidR="007A0716">
        <w:rPr>
          <w:rFonts w:eastAsia="Times New Roman" w:cstheme="minorHAnsi"/>
          <w:bCs/>
          <w:color w:val="auto"/>
          <w:sz w:val="22"/>
        </w:rPr>
        <w:t xml:space="preserve"> web</w:t>
      </w:r>
      <w:r w:rsidR="00170064">
        <w:rPr>
          <w:rFonts w:eastAsia="Times New Roman" w:cstheme="minorHAnsi"/>
          <w:bCs/>
          <w:color w:val="auto"/>
          <w:sz w:val="22"/>
        </w:rPr>
        <w:t xml:space="preserve"> </w:t>
      </w:r>
      <w:r w:rsidR="007A0716">
        <w:rPr>
          <w:rFonts w:eastAsia="Times New Roman" w:cstheme="minorHAnsi"/>
          <w:bCs/>
          <w:color w:val="auto"/>
          <w:sz w:val="22"/>
        </w:rPr>
        <w:t>server su cui si è andati a svolgere un’attenta analisi in quanto raggiungibile da</w:t>
      </w:r>
      <w:r w:rsidR="00A10AB4">
        <w:rPr>
          <w:rFonts w:eastAsia="Times New Roman" w:cstheme="minorHAnsi"/>
          <w:bCs/>
          <w:color w:val="auto"/>
          <w:sz w:val="22"/>
        </w:rPr>
        <w:t>ll’esterno della rete.</w:t>
      </w:r>
    </w:p>
    <w:p w14:paraId="23A7DB94" w14:textId="5E8B09C4" w:rsidR="006552D2" w:rsidRDefault="006552D2" w:rsidP="00F62663">
      <w:pPr>
        <w:rPr>
          <w:rFonts w:eastAsia="Times New Roman" w:cstheme="minorHAnsi"/>
          <w:bCs/>
          <w:color w:val="auto"/>
          <w:sz w:val="22"/>
        </w:rPr>
      </w:pPr>
    </w:p>
    <w:p w14:paraId="17A2C10E" w14:textId="0829605A" w:rsidR="00B164D0" w:rsidRPr="00610192" w:rsidRDefault="007A2759" w:rsidP="0093661C">
      <w:pPr>
        <w:pStyle w:val="Paragrafoelenco"/>
        <w:numPr>
          <w:ilvl w:val="1"/>
          <w:numId w:val="2"/>
        </w:numPr>
        <w:outlineLvl w:val="1"/>
        <w:rPr>
          <w:rFonts w:eastAsia="Times New Roman" w:cstheme="minorHAnsi"/>
          <w:bCs/>
          <w:color w:val="auto"/>
          <w:sz w:val="24"/>
          <w:szCs w:val="24"/>
        </w:rPr>
      </w:pPr>
      <w:bookmarkStart w:id="16" w:name="_Toc190935907"/>
      <w:r w:rsidRPr="00610192">
        <w:rPr>
          <w:rFonts w:eastAsia="Times New Roman" w:cstheme="minorHAnsi"/>
          <w:bCs/>
          <w:color w:val="auto"/>
          <w:sz w:val="24"/>
          <w:szCs w:val="24"/>
        </w:rPr>
        <w:t>Enumerazione Porte Aperte</w:t>
      </w:r>
      <w:bookmarkEnd w:id="16"/>
    </w:p>
    <w:p w14:paraId="09C96F58" w14:textId="7E1680E5" w:rsidR="00610192" w:rsidRDefault="00610192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425806AE" w14:textId="17028144" w:rsidR="00610192" w:rsidRDefault="00F62663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noProof/>
          <w:color w:val="auto"/>
          <w:sz w:val="22"/>
        </w:rPr>
        <w:drawing>
          <wp:anchor distT="0" distB="0" distL="114300" distR="114300" simplePos="0" relativeHeight="251668480" behindDoc="0" locked="0" layoutInCell="1" allowOverlap="1" wp14:anchorId="1A77AB8B" wp14:editId="5625D81B">
            <wp:simplePos x="0" y="0"/>
            <wp:positionH relativeFrom="margin">
              <wp:align>center</wp:align>
            </wp:positionH>
            <wp:positionV relativeFrom="paragraph">
              <wp:posOffset>452243</wp:posOffset>
            </wp:positionV>
            <wp:extent cx="3985260" cy="4770120"/>
            <wp:effectExtent l="0" t="0" r="0" b="0"/>
            <wp:wrapTopAndBottom/>
            <wp:docPr id="144118517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4717">
        <w:rPr>
          <w:rFonts w:eastAsia="Times New Roman" w:cstheme="minorHAnsi"/>
          <w:bCs/>
          <w:color w:val="auto"/>
          <w:sz w:val="22"/>
        </w:rPr>
        <w:t xml:space="preserve">Il tool </w:t>
      </w:r>
      <w:r w:rsidR="002467CE">
        <w:rPr>
          <w:rFonts w:eastAsia="Times New Roman" w:cstheme="minorHAnsi"/>
          <w:bCs/>
          <w:color w:val="auto"/>
          <w:sz w:val="22"/>
        </w:rPr>
        <w:t>sviluppato ha</w:t>
      </w:r>
      <w:r w:rsidR="008A4717">
        <w:rPr>
          <w:rFonts w:eastAsia="Times New Roman" w:cstheme="minorHAnsi"/>
          <w:bCs/>
          <w:color w:val="auto"/>
          <w:sz w:val="22"/>
        </w:rPr>
        <w:t xml:space="preserve"> effettuato una scansione dandoci immediato riscontro delle porte aperte e del servizio ad ess</w:t>
      </w:r>
      <w:r w:rsidR="002467CE">
        <w:rPr>
          <w:rFonts w:eastAsia="Times New Roman" w:cstheme="minorHAnsi"/>
          <w:bCs/>
          <w:color w:val="auto"/>
          <w:sz w:val="22"/>
        </w:rPr>
        <w:t>e collegata.</w:t>
      </w:r>
    </w:p>
    <w:p w14:paraId="5D841164" w14:textId="2CCF86E1" w:rsidR="002467CE" w:rsidRDefault="002467CE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2C9AD133" w14:textId="77777777" w:rsidR="00653338" w:rsidRPr="009F67A5" w:rsidRDefault="00653338" w:rsidP="00D105DF">
      <w:pPr>
        <w:pStyle w:val="Paragrafoelenco"/>
        <w:ind w:left="2880"/>
        <w:rPr>
          <w:rFonts w:eastAsia="Arial" w:cstheme="minorHAnsi"/>
          <w:b/>
          <w:bCs/>
          <w:color w:val="auto"/>
          <w:sz w:val="24"/>
          <w:szCs w:val="24"/>
          <w:u w:val="single"/>
        </w:rPr>
      </w:pPr>
    </w:p>
    <w:p w14:paraId="3D8EC1A6" w14:textId="77777777" w:rsidR="00653338" w:rsidRPr="009F67A5" w:rsidRDefault="00653338" w:rsidP="00D105DF">
      <w:pPr>
        <w:pStyle w:val="Paragrafoelenco"/>
        <w:ind w:left="2880"/>
        <w:rPr>
          <w:rFonts w:eastAsia="Arial" w:cstheme="minorHAnsi"/>
          <w:b/>
          <w:bCs/>
          <w:color w:val="auto"/>
          <w:sz w:val="24"/>
          <w:szCs w:val="24"/>
          <w:u w:val="single"/>
        </w:rPr>
      </w:pPr>
    </w:p>
    <w:p w14:paraId="35B37060" w14:textId="4A586E5D" w:rsidR="00D105DF" w:rsidRPr="00D105DF" w:rsidRDefault="00D105DF" w:rsidP="00D105DF">
      <w:pPr>
        <w:pStyle w:val="Paragrafoelenco"/>
        <w:ind w:left="2880"/>
        <w:rPr>
          <w:rFonts w:eastAsia="Arial" w:cstheme="minorHAnsi"/>
          <w:b/>
          <w:bCs/>
          <w:color w:val="auto"/>
          <w:sz w:val="24"/>
          <w:szCs w:val="24"/>
          <w:u w:val="single"/>
          <w:lang w:val="en-US"/>
        </w:rPr>
      </w:pPr>
      <w:r w:rsidRPr="00D105DF">
        <w:rPr>
          <w:rFonts w:eastAsia="Arial" w:cstheme="minorHAnsi"/>
          <w:b/>
          <w:bCs/>
          <w:color w:val="auto"/>
          <w:sz w:val="24"/>
          <w:szCs w:val="24"/>
          <w:u w:val="single"/>
          <w:lang w:val="en-US"/>
        </w:rPr>
        <w:lastRenderedPageBreak/>
        <w:t>WELL KNOWN PORTS</w:t>
      </w:r>
    </w:p>
    <w:p w14:paraId="4EE8192C" w14:textId="3AB465D5" w:rsidR="007B44E0" w:rsidRPr="005C6481" w:rsidRDefault="007B44E0" w:rsidP="007B44E0">
      <w:pPr>
        <w:rPr>
          <w:rFonts w:eastAsia="Arial" w:cstheme="minorHAnsi"/>
          <w:sz w:val="22"/>
          <w:u w:val="single"/>
          <w:lang w:val="en-US"/>
        </w:rPr>
      </w:pPr>
      <w:r w:rsidRPr="005C6481">
        <w:rPr>
          <w:rFonts w:eastAsia="Arial" w:cstheme="minorHAnsi"/>
          <w:color w:val="auto"/>
          <w:sz w:val="22"/>
          <w:u w:val="single"/>
          <w:lang w:val="en-US"/>
        </w:rPr>
        <w:t>File Transfer (FTP) 21</w:t>
      </w:r>
    </w:p>
    <w:p w14:paraId="391A907D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La porta in questione consente la condivisione, upload e download tra il client e il server.</w:t>
      </w:r>
    </w:p>
    <w:p w14:paraId="4B25EDA4" w14:textId="7F346438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Seppur semplice nelle sue funzionalità il protocollo è sp</w:t>
      </w:r>
      <w:r w:rsidR="007A1D0C">
        <w:rPr>
          <w:rFonts w:eastAsia="Arial" w:cstheme="minorHAnsi"/>
          <w:color w:val="auto"/>
          <w:sz w:val="22"/>
        </w:rPr>
        <w:t>r</w:t>
      </w:r>
      <w:r w:rsidRPr="007B44E0">
        <w:rPr>
          <w:rFonts w:eastAsia="Arial" w:cstheme="minorHAnsi"/>
          <w:color w:val="auto"/>
          <w:sz w:val="22"/>
        </w:rPr>
        <w:t>ovvisto di crittografia i dati sono</w:t>
      </w:r>
    </w:p>
    <w:p w14:paraId="091A8B71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 xml:space="preserve"> suscettibili a sniffing e attacchi MITM.</w:t>
      </w:r>
    </w:p>
    <w:p w14:paraId="5A641FE0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 xml:space="preserve">Un'alternativa più sicura sarebbe FTPS che ha le stesse funzionalità ma è affidabile </w:t>
      </w:r>
    </w:p>
    <w:p w14:paraId="4E27CC8F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nella criptazione di dati sensibili.</w:t>
      </w:r>
    </w:p>
    <w:p w14:paraId="020976C8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6CA6630B" w14:textId="3BF39D90" w:rsidR="007B44E0" w:rsidRPr="007A1D0C" w:rsidRDefault="007B44E0" w:rsidP="007B44E0">
      <w:pPr>
        <w:rPr>
          <w:rFonts w:eastAsia="Arial" w:cstheme="minorHAnsi"/>
          <w:sz w:val="22"/>
          <w:u w:val="single"/>
        </w:rPr>
      </w:pPr>
      <w:r w:rsidRPr="007A1D0C">
        <w:rPr>
          <w:rFonts w:eastAsia="Arial" w:cstheme="minorHAnsi"/>
          <w:color w:val="auto"/>
          <w:sz w:val="22"/>
          <w:u w:val="single"/>
        </w:rPr>
        <w:t>SSH Remote Login Protocol 22</w:t>
      </w:r>
    </w:p>
    <w:p w14:paraId="46329209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SSH è un protocollo di rete crittografato utilizzato per operazioni sicure su reti non sicure.</w:t>
      </w:r>
    </w:p>
    <w:p w14:paraId="1D19329F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Permette anche di accedere in remoto a un dispositivo e di trasferire file tra di essi.</w:t>
      </w:r>
    </w:p>
    <w:p w14:paraId="6AB7BEF2" w14:textId="4C59CBD9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 xml:space="preserve">Mantere aggiornato il software SSH e implementare sistemi di </w:t>
      </w:r>
      <w:r w:rsidR="007A1D0C">
        <w:rPr>
          <w:rFonts w:eastAsia="Arial" w:cstheme="minorHAnsi"/>
          <w:color w:val="auto"/>
          <w:sz w:val="22"/>
        </w:rPr>
        <w:t>autenticazione</w:t>
      </w:r>
      <w:r w:rsidRPr="007B44E0">
        <w:rPr>
          <w:rFonts w:eastAsia="Arial" w:cstheme="minorHAnsi"/>
          <w:color w:val="auto"/>
          <w:sz w:val="22"/>
        </w:rPr>
        <w:t xml:space="preserve"> forti </w:t>
      </w:r>
    </w:p>
    <w:p w14:paraId="26254B2B" w14:textId="2BEE2FBB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usando le giuste configurazioni eviterà molti degli atta</w:t>
      </w:r>
      <w:r w:rsidR="007A1D0C">
        <w:rPr>
          <w:rFonts w:eastAsia="Arial" w:cstheme="minorHAnsi"/>
          <w:color w:val="auto"/>
          <w:sz w:val="22"/>
        </w:rPr>
        <w:t>c</w:t>
      </w:r>
      <w:r w:rsidRPr="007B44E0">
        <w:rPr>
          <w:rFonts w:eastAsia="Arial" w:cstheme="minorHAnsi"/>
          <w:color w:val="auto"/>
          <w:sz w:val="22"/>
        </w:rPr>
        <w:t>chi informatici possibili.</w:t>
      </w:r>
    </w:p>
    <w:p w14:paraId="7FC170C2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Si consiglia anche di monitorare gli accessi del log per eventuali intrusioni.</w:t>
      </w:r>
    </w:p>
    <w:p w14:paraId="3B0FAEE6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45268A3A" w14:textId="42F75078" w:rsidR="007B44E0" w:rsidRPr="00792032" w:rsidRDefault="007B44E0" w:rsidP="007B44E0">
      <w:pPr>
        <w:rPr>
          <w:rFonts w:eastAsia="Arial" w:cstheme="minorHAnsi"/>
          <w:sz w:val="22"/>
          <w:u w:val="single"/>
        </w:rPr>
      </w:pPr>
      <w:r w:rsidRPr="00792032">
        <w:rPr>
          <w:rFonts w:eastAsia="Arial" w:cstheme="minorHAnsi"/>
          <w:color w:val="auto"/>
          <w:sz w:val="22"/>
          <w:u w:val="single"/>
        </w:rPr>
        <w:t>TELNET 23</w:t>
      </w:r>
    </w:p>
    <w:p w14:paraId="7291AD5B" w14:textId="2382400F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Telnet fa s</w:t>
      </w:r>
      <w:r w:rsidR="007A1D0C">
        <w:rPr>
          <w:rFonts w:eastAsia="Arial" w:cstheme="minorHAnsi"/>
          <w:color w:val="auto"/>
          <w:sz w:val="22"/>
        </w:rPr>
        <w:t>ì</w:t>
      </w:r>
      <w:r w:rsidRPr="007B44E0">
        <w:rPr>
          <w:rFonts w:eastAsia="Arial" w:cstheme="minorHAnsi"/>
          <w:color w:val="auto"/>
          <w:sz w:val="22"/>
        </w:rPr>
        <w:t xml:space="preserve"> che ci sia una comunicazione bidirezionale tra due macchine su rete TCP/IP,</w:t>
      </w:r>
    </w:p>
    <w:p w14:paraId="59B4778A" w14:textId="4B3834B4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permette anche di accedere in remoto su un computer e di esegu</w:t>
      </w:r>
      <w:r w:rsidR="00652283">
        <w:rPr>
          <w:rFonts w:eastAsia="Arial" w:cstheme="minorHAnsi"/>
          <w:color w:val="auto"/>
          <w:sz w:val="22"/>
        </w:rPr>
        <w:t>ir</w:t>
      </w:r>
      <w:r w:rsidRPr="007B44E0">
        <w:rPr>
          <w:rFonts w:eastAsia="Arial" w:cstheme="minorHAnsi"/>
          <w:color w:val="auto"/>
          <w:sz w:val="22"/>
        </w:rPr>
        <w:t xml:space="preserve">e comandi come se si fosse </w:t>
      </w:r>
    </w:p>
    <w:p w14:paraId="7B5AD028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collegati localmente.</w:t>
      </w:r>
    </w:p>
    <w:p w14:paraId="65F0855E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Non ha nessuna crittografia rendendolo vulnerabile a intercettazione e MITM, per questa ragione</w:t>
      </w:r>
    </w:p>
    <w:p w14:paraId="57394449" w14:textId="3C16BC4B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se necessarie le funzion</w:t>
      </w:r>
      <w:r w:rsidR="00792032">
        <w:rPr>
          <w:rFonts w:eastAsia="Arial" w:cstheme="minorHAnsi"/>
          <w:color w:val="auto"/>
          <w:sz w:val="22"/>
        </w:rPr>
        <w:t>i</w:t>
      </w:r>
      <w:r w:rsidRPr="007B44E0">
        <w:rPr>
          <w:rFonts w:eastAsia="Arial" w:cstheme="minorHAnsi"/>
          <w:color w:val="auto"/>
          <w:sz w:val="22"/>
        </w:rPr>
        <w:t xml:space="preserve"> elencate soprastanti si consiglia di chiudere la porta e passare a SSH.</w:t>
      </w:r>
    </w:p>
    <w:p w14:paraId="4AFD75E4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42B5F177" w14:textId="6705E48E" w:rsidR="007B44E0" w:rsidRPr="00792032" w:rsidRDefault="007B44E0" w:rsidP="007B44E0">
      <w:pPr>
        <w:rPr>
          <w:rFonts w:eastAsia="Arial" w:cstheme="minorHAnsi"/>
          <w:sz w:val="22"/>
          <w:u w:val="single"/>
        </w:rPr>
      </w:pPr>
      <w:r w:rsidRPr="00792032">
        <w:rPr>
          <w:rFonts w:eastAsia="Arial" w:cstheme="minorHAnsi"/>
          <w:color w:val="auto"/>
          <w:sz w:val="22"/>
          <w:u w:val="single"/>
        </w:rPr>
        <w:t>Simple Mail Transfer 25 (SMTP)</w:t>
      </w:r>
    </w:p>
    <w:p w14:paraId="58FD2C7C" w14:textId="27D341BE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 xml:space="preserve">SMTP è un protocollo standard per l'invio di </w:t>
      </w:r>
      <w:proofErr w:type="gramStart"/>
      <w:r w:rsidRPr="007B44E0">
        <w:rPr>
          <w:rFonts w:eastAsia="Arial" w:cstheme="minorHAnsi"/>
          <w:color w:val="auto"/>
          <w:sz w:val="22"/>
        </w:rPr>
        <w:t>email</w:t>
      </w:r>
      <w:proofErr w:type="gramEnd"/>
      <w:r w:rsidRPr="007B44E0">
        <w:rPr>
          <w:rFonts w:eastAsia="Arial" w:cstheme="minorHAnsi"/>
          <w:color w:val="auto"/>
          <w:sz w:val="22"/>
        </w:rPr>
        <w:t xml:space="preserve"> attraverso le reti IP dal client al server di posta</w:t>
      </w:r>
    </w:p>
    <w:p w14:paraId="03A06B1D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notificando eventuali errori nel processo.</w:t>
      </w:r>
    </w:p>
    <w:p w14:paraId="16E24DC7" w14:textId="18BB0B93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Per evitare problemi di spam e abusi è necessario prevenire l'accesso non autorizzato usando meccanismi</w:t>
      </w:r>
      <w:r w:rsidR="005841ED">
        <w:rPr>
          <w:rFonts w:eastAsia="Arial" w:cstheme="minorHAnsi"/>
          <w:sz w:val="22"/>
        </w:rPr>
        <w:t xml:space="preserve"> </w:t>
      </w:r>
      <w:r w:rsidRPr="007B44E0">
        <w:rPr>
          <w:rFonts w:eastAsia="Arial" w:cstheme="minorHAnsi"/>
          <w:color w:val="auto"/>
          <w:sz w:val="22"/>
        </w:rPr>
        <w:t>di autenticazione forte.</w:t>
      </w:r>
    </w:p>
    <w:p w14:paraId="02CE9AA5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Per impedire sniffing e MITM bisogna crittografare le comunicazioni usando SSL/TLS.</w:t>
      </w:r>
    </w:p>
    <w:p w14:paraId="4B0F6D21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3A833FE1" w14:textId="3F90519F" w:rsidR="007B44E0" w:rsidRPr="005841ED" w:rsidRDefault="007B44E0" w:rsidP="007B44E0">
      <w:pPr>
        <w:rPr>
          <w:rFonts w:eastAsia="Arial" w:cstheme="minorHAnsi"/>
          <w:sz w:val="22"/>
          <w:u w:val="single"/>
        </w:rPr>
      </w:pPr>
      <w:r w:rsidRPr="005841ED">
        <w:rPr>
          <w:rFonts w:eastAsia="Arial" w:cstheme="minorHAnsi"/>
          <w:color w:val="auto"/>
          <w:sz w:val="22"/>
          <w:u w:val="single"/>
        </w:rPr>
        <w:t>Domain Name Server 53 (DNS)</w:t>
      </w:r>
    </w:p>
    <w:p w14:paraId="3D903303" w14:textId="222DD3DF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Essenziale per la risoluzione dei nomi di dominio va comunque configurata e calibrata correttamente</w:t>
      </w:r>
      <w:r w:rsidR="005841ED">
        <w:rPr>
          <w:rFonts w:eastAsia="Arial" w:cstheme="minorHAnsi"/>
          <w:sz w:val="22"/>
        </w:rPr>
        <w:t xml:space="preserve"> </w:t>
      </w:r>
      <w:r w:rsidRPr="007B44E0">
        <w:rPr>
          <w:rFonts w:eastAsia="Arial" w:cstheme="minorHAnsi"/>
          <w:color w:val="auto"/>
          <w:sz w:val="22"/>
        </w:rPr>
        <w:t>usando firewall e autenticazioni per impedire eventuali attacchi.</w:t>
      </w:r>
    </w:p>
    <w:p w14:paraId="6001E131" w14:textId="48B4F70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Nonostante le utilità</w:t>
      </w:r>
      <w:r w:rsidR="006437C1">
        <w:rPr>
          <w:rFonts w:eastAsia="Arial" w:cstheme="minorHAnsi"/>
          <w:color w:val="auto"/>
          <w:sz w:val="22"/>
        </w:rPr>
        <w:t>,</w:t>
      </w:r>
      <w:r w:rsidRPr="007B44E0">
        <w:rPr>
          <w:rFonts w:eastAsia="Arial" w:cstheme="minorHAnsi"/>
          <w:color w:val="auto"/>
          <w:sz w:val="22"/>
        </w:rPr>
        <w:t xml:space="preserve"> il DNS non è necessari</w:t>
      </w:r>
      <w:r w:rsidR="006437C1">
        <w:rPr>
          <w:rFonts w:eastAsia="Arial" w:cstheme="minorHAnsi"/>
          <w:color w:val="auto"/>
          <w:sz w:val="22"/>
        </w:rPr>
        <w:t>o</w:t>
      </w:r>
      <w:r w:rsidRPr="007B44E0">
        <w:rPr>
          <w:rFonts w:eastAsia="Arial" w:cstheme="minorHAnsi"/>
          <w:color w:val="auto"/>
          <w:sz w:val="22"/>
        </w:rPr>
        <w:t xml:space="preserve"> al dispositivo del web server creando vulnerabilità facilmente evitabili.</w:t>
      </w:r>
    </w:p>
    <w:p w14:paraId="13FBDF64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180BFE51" w14:textId="4D744FAE" w:rsidR="007B44E0" w:rsidRPr="002B45D2" w:rsidRDefault="007B44E0" w:rsidP="007B44E0">
      <w:pPr>
        <w:rPr>
          <w:rFonts w:eastAsia="Arial" w:cstheme="minorHAnsi"/>
          <w:sz w:val="22"/>
          <w:u w:val="single"/>
        </w:rPr>
      </w:pPr>
      <w:r w:rsidRPr="002B45D2">
        <w:rPr>
          <w:rFonts w:eastAsia="Arial" w:cstheme="minorHAnsi"/>
          <w:color w:val="auto"/>
          <w:sz w:val="22"/>
          <w:u w:val="single"/>
        </w:rPr>
        <w:t>World Wide Web HTTP 80</w:t>
      </w:r>
    </w:p>
    <w:p w14:paraId="31FABF52" w14:textId="00FE5630" w:rsidR="007B44E0" w:rsidRPr="007B44E0" w:rsidRDefault="007B44E0" w:rsidP="00B10B06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 xml:space="preserve">Il protocollo in questione ha molte vulnerabilità ed è fortemente consigliato </w:t>
      </w:r>
      <w:r w:rsidR="0056305D">
        <w:rPr>
          <w:rFonts w:eastAsia="Arial" w:cstheme="minorHAnsi"/>
          <w:color w:val="auto"/>
          <w:sz w:val="22"/>
        </w:rPr>
        <w:t>il passaggio ad HTTP over SSL/TLS (</w:t>
      </w:r>
      <w:r w:rsidRPr="007B44E0">
        <w:rPr>
          <w:rFonts w:eastAsia="Arial" w:cstheme="minorHAnsi"/>
          <w:color w:val="auto"/>
          <w:sz w:val="22"/>
        </w:rPr>
        <w:t>HTTPS</w:t>
      </w:r>
      <w:r w:rsidR="0056305D">
        <w:rPr>
          <w:rFonts w:eastAsia="Arial" w:cstheme="minorHAnsi"/>
          <w:color w:val="auto"/>
          <w:sz w:val="22"/>
        </w:rPr>
        <w:t>)</w:t>
      </w:r>
      <w:r w:rsidRPr="007B44E0">
        <w:rPr>
          <w:rFonts w:eastAsia="Arial" w:cstheme="minorHAnsi"/>
          <w:color w:val="auto"/>
          <w:sz w:val="22"/>
        </w:rPr>
        <w:t xml:space="preserve"> </w:t>
      </w:r>
      <w:r w:rsidR="00B10B06">
        <w:rPr>
          <w:rFonts w:eastAsia="Arial" w:cstheme="minorHAnsi"/>
          <w:color w:val="auto"/>
          <w:sz w:val="22"/>
        </w:rPr>
        <w:t>sulla porta 443</w:t>
      </w:r>
      <w:r w:rsidR="0058172D">
        <w:rPr>
          <w:rFonts w:eastAsia="Arial" w:cstheme="minorHAnsi"/>
          <w:color w:val="auto"/>
          <w:sz w:val="22"/>
        </w:rPr>
        <w:t xml:space="preserve"> per garantire </w:t>
      </w:r>
      <w:r w:rsidR="00340542">
        <w:rPr>
          <w:rFonts w:eastAsia="Arial" w:cstheme="minorHAnsi"/>
          <w:color w:val="auto"/>
          <w:sz w:val="22"/>
        </w:rPr>
        <w:t xml:space="preserve">sicurezza, </w:t>
      </w:r>
      <w:r w:rsidR="00CC6A21">
        <w:rPr>
          <w:rFonts w:eastAsia="Arial" w:cstheme="minorHAnsi"/>
          <w:color w:val="auto"/>
          <w:sz w:val="22"/>
        </w:rPr>
        <w:t xml:space="preserve">autenticazione e </w:t>
      </w:r>
      <w:r w:rsidR="0058172D">
        <w:rPr>
          <w:rFonts w:eastAsia="Arial" w:cstheme="minorHAnsi"/>
          <w:color w:val="auto"/>
          <w:sz w:val="22"/>
        </w:rPr>
        <w:t>integrità</w:t>
      </w:r>
      <w:r w:rsidR="00CC6A21">
        <w:rPr>
          <w:rFonts w:eastAsia="Arial" w:cstheme="minorHAnsi"/>
          <w:color w:val="auto"/>
          <w:sz w:val="22"/>
        </w:rPr>
        <w:t>.</w:t>
      </w:r>
    </w:p>
    <w:p w14:paraId="7B8A8008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49E7B80E" w14:textId="65A60E8D" w:rsidR="007B44E0" w:rsidRPr="00CC6A21" w:rsidRDefault="007B44E0" w:rsidP="007B44E0">
      <w:pPr>
        <w:rPr>
          <w:rFonts w:eastAsia="Arial" w:cstheme="minorHAnsi"/>
          <w:sz w:val="22"/>
          <w:u w:val="single"/>
        </w:rPr>
      </w:pPr>
      <w:r w:rsidRPr="00CC6A21">
        <w:rPr>
          <w:rFonts w:eastAsia="Arial" w:cstheme="minorHAnsi"/>
          <w:color w:val="auto"/>
          <w:sz w:val="22"/>
          <w:u w:val="single"/>
        </w:rPr>
        <w:t>SUN Remote Procedure Call 111</w:t>
      </w:r>
    </w:p>
    <w:p w14:paraId="598CD2A4" w14:textId="600F0E8E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Remote Procedure Call consente di invocare una determinata funzione sul web server in remoto da un</w:t>
      </w:r>
      <w:r w:rsidR="00CC6A21">
        <w:rPr>
          <w:rFonts w:eastAsia="Arial" w:cstheme="minorHAnsi"/>
          <w:color w:val="auto"/>
          <w:sz w:val="22"/>
        </w:rPr>
        <w:t xml:space="preserve"> </w:t>
      </w:r>
      <w:r w:rsidRPr="007B44E0">
        <w:rPr>
          <w:rFonts w:eastAsia="Arial" w:cstheme="minorHAnsi"/>
          <w:color w:val="auto"/>
          <w:sz w:val="22"/>
        </w:rPr>
        <w:t>altro dispositivo.</w:t>
      </w:r>
    </w:p>
    <w:p w14:paraId="6E250D28" w14:textId="77777777" w:rsidR="00643B1B" w:rsidRDefault="007B44E0" w:rsidP="007B44E0">
      <w:pPr>
        <w:rPr>
          <w:rFonts w:eastAsia="Arial" w:cstheme="minorHAnsi"/>
          <w:color w:val="auto"/>
          <w:sz w:val="22"/>
        </w:rPr>
      </w:pPr>
      <w:r w:rsidRPr="007B44E0">
        <w:rPr>
          <w:rFonts w:eastAsia="Arial" w:cstheme="minorHAnsi"/>
          <w:color w:val="auto"/>
          <w:sz w:val="22"/>
        </w:rPr>
        <w:t>Lasciare la porta aperta crea delle vulnerabilità ampliamente conosciute</w:t>
      </w:r>
      <w:r w:rsidR="00CC6A21">
        <w:rPr>
          <w:rFonts w:eastAsia="Arial" w:cstheme="minorHAnsi"/>
          <w:color w:val="auto"/>
          <w:sz w:val="22"/>
        </w:rPr>
        <w:t xml:space="preserve">. </w:t>
      </w:r>
    </w:p>
    <w:p w14:paraId="7D5874B1" w14:textId="74C852C6" w:rsidR="007B44E0" w:rsidRPr="007B44E0" w:rsidRDefault="00CC6A21" w:rsidP="007B44E0">
      <w:pPr>
        <w:rPr>
          <w:rFonts w:eastAsia="Arial" w:cstheme="minorHAnsi"/>
          <w:sz w:val="22"/>
        </w:rPr>
      </w:pPr>
      <w:r>
        <w:rPr>
          <w:rFonts w:eastAsia="Arial" w:cstheme="minorHAnsi"/>
          <w:color w:val="auto"/>
          <w:sz w:val="22"/>
        </w:rPr>
        <w:t>Vist</w:t>
      </w:r>
      <w:r w:rsidR="00643B1B">
        <w:rPr>
          <w:rFonts w:eastAsia="Arial" w:cstheme="minorHAnsi"/>
          <w:color w:val="auto"/>
          <w:sz w:val="22"/>
        </w:rPr>
        <w:t>a</w:t>
      </w:r>
      <w:r>
        <w:rPr>
          <w:rFonts w:eastAsia="Arial" w:cstheme="minorHAnsi"/>
          <w:color w:val="auto"/>
          <w:sz w:val="22"/>
        </w:rPr>
        <w:t xml:space="preserve"> l’esposizione </w:t>
      </w:r>
      <w:r w:rsidR="00643B1B">
        <w:rPr>
          <w:rFonts w:eastAsia="Arial" w:cstheme="minorHAnsi"/>
          <w:color w:val="auto"/>
          <w:sz w:val="22"/>
        </w:rPr>
        <w:t xml:space="preserve">ad internet del Web Server </w:t>
      </w:r>
      <w:r w:rsidR="00DC2400">
        <w:rPr>
          <w:rFonts w:eastAsia="Arial" w:cstheme="minorHAnsi"/>
          <w:color w:val="auto"/>
          <w:sz w:val="22"/>
        </w:rPr>
        <w:t>è necessario terminare il servizio</w:t>
      </w:r>
      <w:r w:rsidR="007B44E0" w:rsidRPr="007B44E0">
        <w:rPr>
          <w:rFonts w:eastAsia="Arial" w:cstheme="minorHAnsi"/>
          <w:color w:val="auto"/>
          <w:sz w:val="22"/>
        </w:rPr>
        <w:t>.</w:t>
      </w:r>
    </w:p>
    <w:p w14:paraId="45819F1D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64F7A9A6" w14:textId="33EC1820" w:rsidR="007B44E0" w:rsidRPr="00582E92" w:rsidRDefault="007B44E0" w:rsidP="007B44E0">
      <w:pPr>
        <w:rPr>
          <w:rFonts w:eastAsia="Arial" w:cstheme="minorHAnsi"/>
          <w:sz w:val="22"/>
          <w:u w:val="single"/>
        </w:rPr>
      </w:pPr>
      <w:r w:rsidRPr="00582E92">
        <w:rPr>
          <w:rFonts w:eastAsia="Arial" w:cstheme="minorHAnsi"/>
          <w:color w:val="auto"/>
          <w:sz w:val="22"/>
          <w:u w:val="single"/>
        </w:rPr>
        <w:t>NETBIOS Session Service 139</w:t>
      </w:r>
    </w:p>
    <w:p w14:paraId="4736D921" w14:textId="5E967BE4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NetBIOS è solitamente usato su windows per condividere file e stampanti in rete locale</w:t>
      </w:r>
      <w:r w:rsidR="00201BBD">
        <w:rPr>
          <w:rFonts w:eastAsia="Arial" w:cstheme="minorHAnsi"/>
          <w:color w:val="auto"/>
          <w:sz w:val="22"/>
        </w:rPr>
        <w:t>.</w:t>
      </w:r>
    </w:p>
    <w:p w14:paraId="651EAA45" w14:textId="0B027A9E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Essendo un protocollo datato ha varie vulnerabilità, come esporre i pc in comunicazione tra di loro e rendendo le</w:t>
      </w:r>
      <w:r w:rsidR="00582E92">
        <w:rPr>
          <w:rFonts w:eastAsia="Arial" w:cstheme="minorHAnsi"/>
          <w:sz w:val="22"/>
        </w:rPr>
        <w:t xml:space="preserve"> </w:t>
      </w:r>
      <w:r w:rsidRPr="007B44E0">
        <w:rPr>
          <w:rFonts w:eastAsia="Arial" w:cstheme="minorHAnsi"/>
          <w:color w:val="auto"/>
          <w:sz w:val="22"/>
        </w:rPr>
        <w:t>sessioni vulnerabili a spoofing.</w:t>
      </w:r>
    </w:p>
    <w:p w14:paraId="64770CD4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 xml:space="preserve">Se la sua funzione rimane necessaria all'azienda si consiglia di usare TCP/IP o DNS che risultano </w:t>
      </w:r>
    </w:p>
    <w:p w14:paraId="56D1AB33" w14:textId="5716B8F0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simili ma con sistemi di sicurezza più robusti.</w:t>
      </w:r>
    </w:p>
    <w:p w14:paraId="078F0BC8" w14:textId="577AB04B" w:rsidR="007B44E0" w:rsidRPr="00E73BEE" w:rsidRDefault="007B44E0" w:rsidP="007B44E0">
      <w:pPr>
        <w:rPr>
          <w:rFonts w:eastAsia="Arial" w:cstheme="minorHAnsi"/>
          <w:sz w:val="22"/>
          <w:u w:val="single"/>
        </w:rPr>
      </w:pPr>
      <w:r w:rsidRPr="00E73BEE">
        <w:rPr>
          <w:rFonts w:eastAsia="Arial" w:cstheme="minorHAnsi"/>
          <w:color w:val="auto"/>
          <w:sz w:val="22"/>
          <w:u w:val="single"/>
        </w:rPr>
        <w:lastRenderedPageBreak/>
        <w:t>Microsoft-DS 445</w:t>
      </w:r>
    </w:p>
    <w:p w14:paraId="0D60F659" w14:textId="1325F0F4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La porta in questione è una delle più vulnerabili essendo spesso soggetto di attacchi informatici, il protocollo è pensato unicamente</w:t>
      </w:r>
      <w:r w:rsidR="00E73BEE">
        <w:rPr>
          <w:rFonts w:eastAsia="Arial" w:cstheme="minorHAnsi"/>
          <w:sz w:val="22"/>
        </w:rPr>
        <w:t xml:space="preserve"> </w:t>
      </w:r>
      <w:r w:rsidRPr="007B44E0">
        <w:rPr>
          <w:rFonts w:eastAsia="Arial" w:cstheme="minorHAnsi"/>
          <w:color w:val="auto"/>
          <w:sz w:val="22"/>
        </w:rPr>
        <w:t>per la condivisione di file e stampanti tramite pc con diversi OS senza imporre nessun sistema di sicurezza.</w:t>
      </w:r>
    </w:p>
    <w:p w14:paraId="7203DE60" w14:textId="6D457B1F" w:rsidR="007B44E0" w:rsidRPr="007B44E0" w:rsidRDefault="007B44E0" w:rsidP="00E73BEE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Per farne uso è cruciale implementare autenticazioni forti, crittografie, controllo degli accessi e isolare l</w:t>
      </w:r>
      <w:r w:rsidR="00150212">
        <w:rPr>
          <w:rFonts w:eastAsia="Arial" w:cstheme="minorHAnsi"/>
          <w:color w:val="auto"/>
          <w:sz w:val="22"/>
        </w:rPr>
        <w:t>a</w:t>
      </w:r>
      <w:r w:rsidRPr="007B44E0">
        <w:rPr>
          <w:rFonts w:eastAsia="Arial" w:cstheme="minorHAnsi"/>
          <w:color w:val="auto"/>
          <w:sz w:val="22"/>
        </w:rPr>
        <w:t xml:space="preserve"> rete</w:t>
      </w:r>
      <w:r w:rsidR="00E73BEE">
        <w:rPr>
          <w:rFonts w:eastAsia="Arial" w:cstheme="minorHAnsi"/>
          <w:color w:val="auto"/>
          <w:sz w:val="22"/>
        </w:rPr>
        <w:t>.</w:t>
      </w:r>
    </w:p>
    <w:p w14:paraId="19770C74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Per evitare molte problematiche è preferibile chiudere la porta.</w:t>
      </w:r>
    </w:p>
    <w:p w14:paraId="0725701F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547E221D" w14:textId="40054927" w:rsidR="007B44E0" w:rsidRPr="00F3180C" w:rsidRDefault="007B44E0" w:rsidP="007B44E0">
      <w:pPr>
        <w:rPr>
          <w:rFonts w:eastAsia="Arial" w:cstheme="minorHAnsi"/>
          <w:sz w:val="22"/>
          <w:u w:val="single"/>
        </w:rPr>
      </w:pPr>
      <w:r w:rsidRPr="00F3180C">
        <w:rPr>
          <w:rFonts w:eastAsia="Arial" w:cstheme="minorHAnsi"/>
          <w:color w:val="auto"/>
          <w:sz w:val="22"/>
          <w:u w:val="single"/>
        </w:rPr>
        <w:t xml:space="preserve">Remote </w:t>
      </w:r>
      <w:proofErr w:type="spellStart"/>
      <w:r w:rsidRPr="00F3180C">
        <w:rPr>
          <w:rFonts w:eastAsia="Arial" w:cstheme="minorHAnsi"/>
          <w:color w:val="auto"/>
          <w:sz w:val="22"/>
          <w:u w:val="single"/>
        </w:rPr>
        <w:t>process</w:t>
      </w:r>
      <w:proofErr w:type="spellEnd"/>
      <w:r w:rsidRPr="00F3180C">
        <w:rPr>
          <w:rFonts w:eastAsia="Arial" w:cstheme="minorHAnsi"/>
          <w:color w:val="auto"/>
          <w:sz w:val="22"/>
          <w:u w:val="single"/>
        </w:rPr>
        <w:t xml:space="preserve"> execution 512</w:t>
      </w:r>
    </w:p>
    <w:p w14:paraId="54CBCF4F" w14:textId="06298FFE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Come altri protocolli permette di eseguire comandi da remoto sul server, utile per amministratori e sviluppatori per gestire</w:t>
      </w:r>
      <w:r w:rsidR="0030454E">
        <w:rPr>
          <w:rFonts w:eastAsia="Arial" w:cstheme="minorHAnsi"/>
          <w:sz w:val="22"/>
        </w:rPr>
        <w:t xml:space="preserve"> </w:t>
      </w:r>
      <w:r w:rsidRPr="007B44E0">
        <w:rPr>
          <w:rFonts w:eastAsia="Arial" w:cstheme="minorHAnsi"/>
          <w:color w:val="auto"/>
          <w:sz w:val="22"/>
        </w:rPr>
        <w:t xml:space="preserve">il </w:t>
      </w:r>
      <w:r w:rsidR="00F3180C">
        <w:rPr>
          <w:rFonts w:eastAsia="Arial" w:cstheme="minorHAnsi"/>
          <w:color w:val="auto"/>
          <w:sz w:val="22"/>
        </w:rPr>
        <w:t>Web Server</w:t>
      </w:r>
      <w:r w:rsidRPr="007B44E0">
        <w:rPr>
          <w:rFonts w:eastAsia="Arial" w:cstheme="minorHAnsi"/>
          <w:color w:val="auto"/>
          <w:sz w:val="22"/>
        </w:rPr>
        <w:t xml:space="preserve"> dell'azienda.</w:t>
      </w:r>
    </w:p>
    <w:p w14:paraId="1C427D97" w14:textId="2E59A46A" w:rsidR="007B44E0" w:rsidRPr="007B44E0" w:rsidRDefault="007B44E0" w:rsidP="007B44E0">
      <w:pPr>
        <w:rPr>
          <w:rFonts w:eastAsia="Arial" w:cstheme="minorHAnsi"/>
          <w:sz w:val="22"/>
        </w:rPr>
      </w:pPr>
      <w:proofErr w:type="gramStart"/>
      <w:r w:rsidRPr="007B44E0">
        <w:rPr>
          <w:rFonts w:eastAsia="Arial" w:cstheme="minorHAnsi"/>
          <w:color w:val="auto"/>
          <w:sz w:val="22"/>
        </w:rPr>
        <w:t>Nonostante ciò</w:t>
      </w:r>
      <w:proofErr w:type="gramEnd"/>
      <w:r w:rsidRPr="007B44E0">
        <w:rPr>
          <w:rFonts w:eastAsia="Arial" w:cstheme="minorHAnsi"/>
          <w:color w:val="auto"/>
          <w:sz w:val="22"/>
        </w:rPr>
        <w:t xml:space="preserve"> comporta delle problematiche di sicurezza come un'autenticazione debole e una mancanza di cifratura,</w:t>
      </w:r>
      <w:r w:rsidR="0030454E">
        <w:rPr>
          <w:rFonts w:eastAsia="Arial" w:cstheme="minorHAnsi"/>
          <w:sz w:val="22"/>
        </w:rPr>
        <w:t xml:space="preserve"> </w:t>
      </w:r>
      <w:r w:rsidRPr="007B44E0">
        <w:rPr>
          <w:rFonts w:eastAsia="Arial" w:cstheme="minorHAnsi"/>
          <w:color w:val="auto"/>
          <w:sz w:val="22"/>
        </w:rPr>
        <w:t xml:space="preserve">l'alternativa migliore </w:t>
      </w:r>
      <w:r w:rsidR="0030454E">
        <w:rPr>
          <w:rFonts w:eastAsia="Arial" w:cstheme="minorHAnsi"/>
          <w:color w:val="auto"/>
          <w:sz w:val="22"/>
        </w:rPr>
        <w:t>è</w:t>
      </w:r>
      <w:r w:rsidRPr="007B44E0">
        <w:rPr>
          <w:rFonts w:eastAsia="Arial" w:cstheme="minorHAnsi"/>
          <w:color w:val="auto"/>
          <w:sz w:val="22"/>
        </w:rPr>
        <w:t xml:space="preserve"> usare SSH.</w:t>
      </w:r>
    </w:p>
    <w:p w14:paraId="3DD8BEE8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5FFAA550" w14:textId="1118DC05" w:rsidR="007B44E0" w:rsidRPr="00F3180C" w:rsidRDefault="007B44E0" w:rsidP="007B44E0">
      <w:pPr>
        <w:rPr>
          <w:rFonts w:eastAsia="Arial" w:cstheme="minorHAnsi"/>
          <w:sz w:val="22"/>
          <w:u w:val="single"/>
        </w:rPr>
      </w:pPr>
      <w:r w:rsidRPr="00F3180C">
        <w:rPr>
          <w:rFonts w:eastAsia="Arial" w:cstheme="minorHAnsi"/>
          <w:color w:val="auto"/>
          <w:sz w:val="22"/>
          <w:u w:val="single"/>
        </w:rPr>
        <w:t>Remote Login 513</w:t>
      </w:r>
    </w:p>
    <w:p w14:paraId="2AC5BED8" w14:textId="3EE569AF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Il servizio Remote Login permette l'accesso in remoto al server usando una connessione TCP così da poter eseguire comandi</w:t>
      </w:r>
      <w:r w:rsidR="00F3180C">
        <w:rPr>
          <w:rFonts w:eastAsia="Arial" w:cstheme="minorHAnsi"/>
          <w:sz w:val="22"/>
        </w:rPr>
        <w:t xml:space="preserve"> </w:t>
      </w:r>
      <w:r w:rsidRPr="007B44E0">
        <w:rPr>
          <w:rFonts w:eastAsia="Arial" w:cstheme="minorHAnsi"/>
          <w:color w:val="auto"/>
          <w:sz w:val="22"/>
        </w:rPr>
        <w:t>e accedere i file da altri dispositivi esterni.</w:t>
      </w:r>
    </w:p>
    <w:p w14:paraId="01AF58CB" w14:textId="165CFC9F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Per queste stesse ragioni va strettamente monitorata e configurata per impedire qualsiasi abuso, ha anche gravi problemi</w:t>
      </w:r>
      <w:r w:rsidR="00F3180C">
        <w:rPr>
          <w:rFonts w:eastAsia="Arial" w:cstheme="minorHAnsi"/>
          <w:sz w:val="22"/>
        </w:rPr>
        <w:t xml:space="preserve"> </w:t>
      </w:r>
      <w:r w:rsidRPr="007B44E0">
        <w:rPr>
          <w:rFonts w:eastAsia="Arial" w:cstheme="minorHAnsi"/>
          <w:color w:val="auto"/>
          <w:sz w:val="22"/>
        </w:rPr>
        <w:t>come una mancanza di cifratura e di autenticazione forte.</w:t>
      </w:r>
    </w:p>
    <w:p w14:paraId="3EEE1FEA" w14:textId="5CDA656E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Come la precedente è meglio passare a SSH che mantiene l</w:t>
      </w:r>
      <w:r w:rsidR="00F3180C">
        <w:rPr>
          <w:rFonts w:eastAsia="Arial" w:cstheme="minorHAnsi"/>
          <w:color w:val="auto"/>
          <w:sz w:val="22"/>
        </w:rPr>
        <w:t>e</w:t>
      </w:r>
      <w:r w:rsidRPr="007B44E0">
        <w:rPr>
          <w:rFonts w:eastAsia="Arial" w:cstheme="minorHAnsi"/>
          <w:color w:val="auto"/>
          <w:sz w:val="22"/>
        </w:rPr>
        <w:t xml:space="preserve"> stesse funzioni.</w:t>
      </w:r>
    </w:p>
    <w:p w14:paraId="504B2861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64FA0788" w14:textId="2CCDC914" w:rsidR="007B44E0" w:rsidRPr="007523E3" w:rsidRDefault="007B44E0" w:rsidP="007B44E0">
      <w:pPr>
        <w:rPr>
          <w:rFonts w:eastAsia="Arial" w:cstheme="minorHAnsi"/>
          <w:sz w:val="22"/>
          <w:u w:val="single"/>
        </w:rPr>
      </w:pPr>
      <w:r w:rsidRPr="007523E3">
        <w:rPr>
          <w:rFonts w:eastAsia="Arial" w:cstheme="minorHAnsi"/>
          <w:color w:val="auto"/>
          <w:sz w:val="22"/>
          <w:u w:val="single"/>
        </w:rPr>
        <w:t>REMOTE SHELL 514</w:t>
      </w:r>
    </w:p>
    <w:p w14:paraId="7D70B00A" w14:textId="6D0805CD" w:rsidR="007B44E0" w:rsidRPr="007B44E0" w:rsidRDefault="007523E3" w:rsidP="00DD124C">
      <w:pPr>
        <w:rPr>
          <w:rFonts w:eastAsia="Arial" w:cstheme="minorHAnsi"/>
          <w:sz w:val="22"/>
        </w:rPr>
      </w:pPr>
      <w:r>
        <w:rPr>
          <w:rFonts w:eastAsia="Arial" w:cstheme="minorHAnsi"/>
          <w:color w:val="auto"/>
          <w:sz w:val="22"/>
        </w:rPr>
        <w:t>P</w:t>
      </w:r>
      <w:r w:rsidR="007B44E0" w:rsidRPr="007B44E0">
        <w:rPr>
          <w:rFonts w:eastAsia="Arial" w:cstheme="minorHAnsi"/>
          <w:color w:val="auto"/>
          <w:sz w:val="22"/>
        </w:rPr>
        <w:t>ermette a utenti esterni di eseguire comandi sulla macchina del server in remoto senza la necessità di autorizzazioni,</w:t>
      </w:r>
      <w:r w:rsidR="00DD124C">
        <w:rPr>
          <w:rFonts w:eastAsia="Arial" w:cstheme="minorHAnsi"/>
          <w:color w:val="auto"/>
          <w:sz w:val="22"/>
        </w:rPr>
        <w:t xml:space="preserve"> trasmettendo i comandi in chiaro.</w:t>
      </w:r>
    </w:p>
    <w:p w14:paraId="66A06C88" w14:textId="77777777" w:rsidR="00DD244C" w:rsidRDefault="007B44E0" w:rsidP="007B44E0">
      <w:pPr>
        <w:rPr>
          <w:rFonts w:eastAsia="Arial" w:cstheme="minorHAnsi"/>
          <w:color w:val="auto"/>
          <w:sz w:val="22"/>
        </w:rPr>
      </w:pPr>
      <w:r w:rsidRPr="007B44E0">
        <w:rPr>
          <w:rFonts w:eastAsia="Arial" w:cstheme="minorHAnsi"/>
          <w:color w:val="auto"/>
          <w:sz w:val="22"/>
        </w:rPr>
        <w:t>Implementare sistemi di autenticazione e criptazione è essenziale per mantenere l'integrità del server anche come riconfigurare correttamente il firewall.</w:t>
      </w:r>
      <w:r w:rsidR="00DD244C">
        <w:rPr>
          <w:rFonts w:eastAsia="Arial" w:cstheme="minorHAnsi"/>
          <w:color w:val="auto"/>
          <w:sz w:val="22"/>
        </w:rPr>
        <w:t xml:space="preserve"> </w:t>
      </w:r>
    </w:p>
    <w:p w14:paraId="132B93B8" w14:textId="77777777" w:rsidR="007B44E0" w:rsidRDefault="007B44E0" w:rsidP="007B44E0">
      <w:pPr>
        <w:rPr>
          <w:rFonts w:eastAsia="Arial" w:cstheme="minorHAnsi"/>
          <w:sz w:val="22"/>
        </w:rPr>
      </w:pPr>
    </w:p>
    <w:p w14:paraId="7DD509DF" w14:textId="14DFE1D6" w:rsidR="00E943F6" w:rsidRPr="00D105DF" w:rsidRDefault="00E943F6" w:rsidP="00D105DF">
      <w:pPr>
        <w:jc w:val="center"/>
        <w:rPr>
          <w:rFonts w:eastAsia="Arial" w:cstheme="minorHAnsi"/>
          <w:b/>
          <w:bCs/>
          <w:color w:val="auto"/>
          <w:sz w:val="24"/>
          <w:szCs w:val="24"/>
          <w:u w:val="single"/>
        </w:rPr>
      </w:pPr>
      <w:r w:rsidRPr="00D105DF">
        <w:rPr>
          <w:rFonts w:eastAsia="Arial" w:cstheme="minorHAnsi"/>
          <w:b/>
          <w:bCs/>
          <w:color w:val="auto"/>
          <w:sz w:val="24"/>
          <w:szCs w:val="24"/>
          <w:u w:val="single"/>
        </w:rPr>
        <w:t>REGISTERED PORTS</w:t>
      </w:r>
    </w:p>
    <w:p w14:paraId="5B6E36D8" w14:textId="323726E9" w:rsidR="007B44E0" w:rsidRPr="001415FB" w:rsidRDefault="007B44E0" w:rsidP="007B44E0">
      <w:pPr>
        <w:rPr>
          <w:rFonts w:eastAsia="Arial" w:cstheme="minorHAnsi"/>
          <w:sz w:val="22"/>
          <w:u w:val="single"/>
        </w:rPr>
      </w:pPr>
      <w:r w:rsidRPr="001415FB">
        <w:rPr>
          <w:rFonts w:eastAsia="Arial" w:cstheme="minorHAnsi"/>
          <w:color w:val="auto"/>
          <w:sz w:val="22"/>
          <w:u w:val="single"/>
        </w:rPr>
        <w:t>RMI REGISTRY 1099</w:t>
      </w:r>
    </w:p>
    <w:p w14:paraId="2E3AE538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Questa funzione di Java permette di registrare in una sorta di rubrica tutti i dispositivi collegati in remoto facilitandone la connessione.</w:t>
      </w:r>
    </w:p>
    <w:p w14:paraId="24786CA3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Non essendo provvisto di metodo di autenticazione e crittografia chiunque può modificare i registri creando connessioni non sicure o collegamenti Man-In-The-Middle.</w:t>
      </w:r>
    </w:p>
    <w:p w14:paraId="3AEC7425" w14:textId="6BD75B7C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Altri rischi sono di andare incontro ad atta</w:t>
      </w:r>
      <w:r w:rsidR="00CC6037">
        <w:rPr>
          <w:rFonts w:eastAsia="Arial" w:cstheme="minorHAnsi"/>
          <w:color w:val="auto"/>
          <w:sz w:val="22"/>
        </w:rPr>
        <w:t>c</w:t>
      </w:r>
      <w:r w:rsidRPr="007B44E0">
        <w:rPr>
          <w:rFonts w:eastAsia="Arial" w:cstheme="minorHAnsi"/>
          <w:color w:val="auto"/>
          <w:sz w:val="22"/>
        </w:rPr>
        <w:t>chi DOS (Denial of service) e RCE (Remote code execution).</w:t>
      </w:r>
    </w:p>
    <w:p w14:paraId="1C307B7F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Configurare il registro con autenticazione e criptazioni delle connessioni può evitare molte di queste problematiche.</w:t>
      </w:r>
    </w:p>
    <w:p w14:paraId="0AFE78A1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75DE84B2" w14:textId="76D26BE5" w:rsidR="007B44E0" w:rsidRPr="00D068C1" w:rsidRDefault="007B44E0" w:rsidP="007B44E0">
      <w:pPr>
        <w:rPr>
          <w:rFonts w:eastAsia="Arial" w:cstheme="minorHAnsi"/>
          <w:sz w:val="22"/>
          <w:u w:val="single"/>
        </w:rPr>
      </w:pPr>
      <w:r w:rsidRPr="00D068C1">
        <w:rPr>
          <w:rFonts w:eastAsia="Arial" w:cstheme="minorHAnsi"/>
          <w:color w:val="auto"/>
          <w:sz w:val="22"/>
          <w:u w:val="single"/>
        </w:rPr>
        <w:t>INGRES /DTSPCD 1524</w:t>
      </w:r>
    </w:p>
    <w:p w14:paraId="74958E95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Ingres permette la gestione e archiviazione dei dati nel database del server, bisogna assicurarsi che sia aggiornato per evitare vulnerabilità nel server.</w:t>
      </w:r>
    </w:p>
    <w:p w14:paraId="288BD5F4" w14:textId="7662B43B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Il DTSPCD comporta dei rischi nella manipolazione dei dati e la porta è consigliato chiuderla per evitare che attaccanti esterni possano accedere sul server con privilegi Root e mantenendosi collegati con una backdoor</w:t>
      </w:r>
    </w:p>
    <w:p w14:paraId="4B4DA839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6B5E4CED" w14:textId="7049DFEE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NETWORK FILE SYSTEM 2049:</w:t>
      </w:r>
    </w:p>
    <w:p w14:paraId="1BBA1284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Permette la condivisione efficiente dei file sulla rete di un server.</w:t>
      </w:r>
    </w:p>
    <w:p w14:paraId="4C651384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Per rendere sicura questa funzione bisogna implementare un servizio di autenticazione o limitare con il firewall l'accesso ad utenti esterni non riconosciuti.</w:t>
      </w:r>
    </w:p>
    <w:p w14:paraId="4E192CDE" w14:textId="677C14B5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Non avendo le funzioni capaci di criptare i dati si consiglia di implementarne per evitare vulnerabilità come SNIFFING e MITM.</w:t>
      </w:r>
      <w:r w:rsidR="003379D9">
        <w:rPr>
          <w:rFonts w:eastAsia="Arial" w:cstheme="minorHAnsi"/>
          <w:color w:val="auto"/>
          <w:sz w:val="22"/>
        </w:rPr>
        <w:t xml:space="preserve"> Consigliato l’uso di SSH.</w:t>
      </w:r>
    </w:p>
    <w:p w14:paraId="10BBE641" w14:textId="6A4D1783" w:rsidR="007B44E0" w:rsidRPr="003379D9" w:rsidRDefault="007B44E0" w:rsidP="007B44E0">
      <w:pPr>
        <w:rPr>
          <w:rFonts w:eastAsia="Arial" w:cstheme="minorHAnsi"/>
          <w:sz w:val="22"/>
          <w:u w:val="single"/>
        </w:rPr>
      </w:pPr>
      <w:proofErr w:type="spellStart"/>
      <w:r w:rsidRPr="003379D9">
        <w:rPr>
          <w:rFonts w:eastAsia="Arial" w:cstheme="minorHAnsi"/>
          <w:color w:val="auto"/>
          <w:sz w:val="22"/>
          <w:u w:val="single"/>
        </w:rPr>
        <w:lastRenderedPageBreak/>
        <w:t>CCProxy</w:t>
      </w:r>
      <w:proofErr w:type="spellEnd"/>
      <w:r w:rsidRPr="003379D9">
        <w:rPr>
          <w:rFonts w:eastAsia="Arial" w:cstheme="minorHAnsi"/>
          <w:color w:val="auto"/>
          <w:sz w:val="22"/>
          <w:u w:val="single"/>
        </w:rPr>
        <w:t xml:space="preserve"> FTP / SCIENTIA-SSDB 2121</w:t>
      </w:r>
    </w:p>
    <w:p w14:paraId="137D0D07" w14:textId="77777777" w:rsidR="007B44E0" w:rsidRPr="007B44E0" w:rsidRDefault="007B44E0" w:rsidP="007B44E0">
      <w:pPr>
        <w:rPr>
          <w:rFonts w:eastAsia="Arial" w:cstheme="minorHAnsi"/>
          <w:sz w:val="22"/>
        </w:rPr>
      </w:pPr>
      <w:proofErr w:type="spellStart"/>
      <w:r w:rsidRPr="007B44E0">
        <w:rPr>
          <w:rFonts w:eastAsia="Arial" w:cstheme="minorHAnsi"/>
          <w:color w:val="auto"/>
          <w:sz w:val="22"/>
        </w:rPr>
        <w:t>CCProxy</w:t>
      </w:r>
      <w:proofErr w:type="spellEnd"/>
      <w:r w:rsidRPr="007B44E0">
        <w:rPr>
          <w:rFonts w:eastAsia="Arial" w:cstheme="minorHAnsi"/>
          <w:color w:val="auto"/>
          <w:sz w:val="22"/>
        </w:rPr>
        <w:t xml:space="preserve"> è un software che permette la gestione di dati attraverso il protocollo FTP e all'uso del servizio di SCIENTIA-SSDB.</w:t>
      </w:r>
    </w:p>
    <w:p w14:paraId="3F698EF9" w14:textId="29454E84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 xml:space="preserve">La porta se lasciata aperta mette in rischio il server </w:t>
      </w:r>
      <w:r w:rsidR="00AC254A">
        <w:rPr>
          <w:rFonts w:eastAsia="Arial" w:cstheme="minorHAnsi"/>
          <w:color w:val="auto"/>
          <w:sz w:val="22"/>
        </w:rPr>
        <w:t>all’esecuzione</w:t>
      </w:r>
      <w:r w:rsidRPr="007B44E0">
        <w:rPr>
          <w:rFonts w:eastAsia="Arial" w:cstheme="minorHAnsi"/>
          <w:color w:val="auto"/>
          <w:sz w:val="22"/>
        </w:rPr>
        <w:t xml:space="preserve"> di codic</w:t>
      </w:r>
      <w:r w:rsidR="00AC254A">
        <w:rPr>
          <w:rFonts w:eastAsia="Arial" w:cstheme="minorHAnsi"/>
          <w:color w:val="auto"/>
          <w:sz w:val="22"/>
        </w:rPr>
        <w:t>e</w:t>
      </w:r>
      <w:r w:rsidRPr="007B44E0">
        <w:rPr>
          <w:rFonts w:eastAsia="Arial" w:cstheme="minorHAnsi"/>
          <w:color w:val="auto"/>
          <w:sz w:val="22"/>
        </w:rPr>
        <w:t xml:space="preserve"> </w:t>
      </w:r>
      <w:r w:rsidR="00AC254A">
        <w:rPr>
          <w:rFonts w:eastAsia="Arial" w:cstheme="minorHAnsi"/>
          <w:color w:val="auto"/>
          <w:sz w:val="22"/>
        </w:rPr>
        <w:t>da</w:t>
      </w:r>
      <w:r w:rsidRPr="007B44E0">
        <w:rPr>
          <w:rFonts w:eastAsia="Arial" w:cstheme="minorHAnsi"/>
          <w:color w:val="auto"/>
          <w:sz w:val="22"/>
        </w:rPr>
        <w:t xml:space="preserve"> remoto</w:t>
      </w:r>
      <w:r w:rsidR="00224A13">
        <w:rPr>
          <w:rFonts w:eastAsia="Arial" w:cstheme="minorHAnsi"/>
          <w:color w:val="auto"/>
          <w:sz w:val="22"/>
        </w:rPr>
        <w:t>.</w:t>
      </w:r>
    </w:p>
    <w:p w14:paraId="4F9EC098" w14:textId="413A1C6B" w:rsidR="007B44E0" w:rsidRDefault="007E579F" w:rsidP="007B44E0">
      <w:pPr>
        <w:rPr>
          <w:rFonts w:eastAsia="Arial" w:cstheme="minorHAnsi"/>
          <w:color w:val="auto"/>
          <w:sz w:val="22"/>
        </w:rPr>
      </w:pPr>
      <w:r>
        <w:rPr>
          <w:rFonts w:eastAsia="Arial" w:cstheme="minorHAnsi"/>
          <w:color w:val="auto"/>
          <w:sz w:val="22"/>
        </w:rPr>
        <w:t>Se necessaria è d’obbligo</w:t>
      </w:r>
      <w:r w:rsidR="007B44E0" w:rsidRPr="007B44E0">
        <w:rPr>
          <w:rFonts w:eastAsia="Arial" w:cstheme="minorHAnsi"/>
          <w:color w:val="auto"/>
          <w:sz w:val="22"/>
        </w:rPr>
        <w:t xml:space="preserve"> FTPS invece di FTP avendo delle funzionalità molto più sicure per gli standard di oggi.</w:t>
      </w:r>
    </w:p>
    <w:p w14:paraId="15B41076" w14:textId="604962B1" w:rsidR="0093212F" w:rsidRPr="007B44E0" w:rsidRDefault="0093212F" w:rsidP="007B44E0">
      <w:pPr>
        <w:rPr>
          <w:rFonts w:eastAsia="Arial" w:cstheme="minorHAnsi"/>
          <w:sz w:val="22"/>
        </w:rPr>
      </w:pPr>
      <w:r>
        <w:rPr>
          <w:rFonts w:eastAsia="Arial" w:cstheme="minorHAnsi"/>
          <w:color w:val="auto"/>
          <w:sz w:val="22"/>
        </w:rPr>
        <w:t>Numerose Backdoor utilizzano questa port</w:t>
      </w:r>
      <w:r w:rsidR="00F44B43">
        <w:rPr>
          <w:rFonts w:eastAsia="Arial" w:cstheme="minorHAnsi"/>
          <w:color w:val="auto"/>
          <w:sz w:val="22"/>
        </w:rPr>
        <w:t xml:space="preserve">a per </w:t>
      </w:r>
      <w:r w:rsidR="007A53C8">
        <w:rPr>
          <w:rFonts w:eastAsia="Arial" w:cstheme="minorHAnsi"/>
          <w:color w:val="auto"/>
          <w:sz w:val="22"/>
        </w:rPr>
        <w:t>avviare un server FTP insicuro.</w:t>
      </w:r>
    </w:p>
    <w:p w14:paraId="4E344F67" w14:textId="77777777" w:rsidR="007A53C8" w:rsidRPr="007B44E0" w:rsidRDefault="007A53C8" w:rsidP="007B44E0">
      <w:pPr>
        <w:rPr>
          <w:rFonts w:eastAsia="Arial" w:cstheme="minorHAnsi"/>
          <w:sz w:val="22"/>
        </w:rPr>
      </w:pPr>
    </w:p>
    <w:p w14:paraId="06579DE6" w14:textId="0778C6A0" w:rsidR="007B44E0" w:rsidRPr="007A53C8" w:rsidRDefault="007B44E0" w:rsidP="007B44E0">
      <w:pPr>
        <w:rPr>
          <w:rFonts w:eastAsia="Arial" w:cstheme="minorHAnsi"/>
          <w:sz w:val="22"/>
          <w:u w:val="single"/>
        </w:rPr>
      </w:pPr>
      <w:r w:rsidRPr="007A53C8">
        <w:rPr>
          <w:rFonts w:eastAsia="Arial" w:cstheme="minorHAnsi"/>
          <w:color w:val="auto"/>
          <w:sz w:val="22"/>
          <w:u w:val="single"/>
        </w:rPr>
        <w:t>MySQL 3306</w:t>
      </w:r>
    </w:p>
    <w:p w14:paraId="6A513E38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Questo sistema permette la gestione dei database ed è utile per il supporto di applicazioni web dinamiche.</w:t>
      </w:r>
    </w:p>
    <w:p w14:paraId="49CCD6FD" w14:textId="3C1214D1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 xml:space="preserve">Per evitare accessi non autorizzati si consiglia di configurare il firewall consentendo l'accesso solo agli </w:t>
      </w:r>
      <w:r w:rsidR="007A53C8">
        <w:rPr>
          <w:rFonts w:eastAsia="Arial" w:cstheme="minorHAnsi"/>
          <w:color w:val="auto"/>
          <w:sz w:val="22"/>
        </w:rPr>
        <w:t>IP</w:t>
      </w:r>
      <w:r w:rsidRPr="007B44E0">
        <w:rPr>
          <w:rFonts w:eastAsia="Arial" w:cstheme="minorHAnsi"/>
          <w:color w:val="auto"/>
          <w:sz w:val="22"/>
        </w:rPr>
        <w:t xml:space="preserve"> di rete fidati della rete interna.</w:t>
      </w:r>
    </w:p>
    <w:p w14:paraId="52609049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Implementare un sistema di autenticazione a due fattori e mantenere aggiornato il software sono cruciali per mantenere la sicurezza del server.</w:t>
      </w:r>
    </w:p>
    <w:p w14:paraId="5D8C1B55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48828BB0" w14:textId="4A212045" w:rsidR="007B44E0" w:rsidRPr="007A53C8" w:rsidRDefault="007B44E0" w:rsidP="007B44E0">
      <w:pPr>
        <w:rPr>
          <w:rFonts w:eastAsia="Arial" w:cstheme="minorHAnsi"/>
          <w:sz w:val="22"/>
          <w:u w:val="single"/>
        </w:rPr>
      </w:pPr>
      <w:r w:rsidRPr="007A53C8">
        <w:rPr>
          <w:rFonts w:eastAsia="Arial" w:cstheme="minorHAnsi"/>
          <w:color w:val="auto"/>
          <w:sz w:val="22"/>
          <w:u w:val="single"/>
        </w:rPr>
        <w:t>POSTGRES DATABASE SERVER (</w:t>
      </w:r>
      <w:proofErr w:type="spellStart"/>
      <w:r w:rsidRPr="007A53C8">
        <w:rPr>
          <w:rFonts w:eastAsia="Arial" w:cstheme="minorHAnsi"/>
          <w:color w:val="auto"/>
          <w:sz w:val="22"/>
          <w:u w:val="single"/>
        </w:rPr>
        <w:t>PostgresSQL</w:t>
      </w:r>
      <w:proofErr w:type="spellEnd"/>
      <w:r w:rsidRPr="007A53C8">
        <w:rPr>
          <w:rFonts w:eastAsia="Arial" w:cstheme="minorHAnsi"/>
          <w:color w:val="auto"/>
          <w:sz w:val="22"/>
          <w:u w:val="single"/>
        </w:rPr>
        <w:t>) 5432</w:t>
      </w:r>
    </w:p>
    <w:p w14:paraId="5335B208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Utile per stabilire connessioni tra il client e il server capace di inviare query SQL al server per eseguire operazioni CRUD.</w:t>
      </w:r>
    </w:p>
    <w:p w14:paraId="4DFBC79B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Limitare l'accesso con l'uso di firewall e autenticazioni sicure può limitare l'area di attacco del server.</w:t>
      </w:r>
    </w:p>
    <w:p w14:paraId="4F2551F6" w14:textId="70C55445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Aggiornare e configurare il software sono elementi cruciali per mantenerne la sicurezza.</w:t>
      </w:r>
    </w:p>
    <w:p w14:paraId="65C61D3C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0418A3A9" w14:textId="4B821029" w:rsidR="007B44E0" w:rsidRPr="005E0413" w:rsidRDefault="007B44E0" w:rsidP="007B44E0">
      <w:pPr>
        <w:rPr>
          <w:rFonts w:eastAsia="Arial" w:cstheme="minorHAnsi"/>
          <w:sz w:val="22"/>
          <w:u w:val="single"/>
        </w:rPr>
      </w:pPr>
      <w:r w:rsidRPr="005E0413">
        <w:rPr>
          <w:rFonts w:eastAsia="Arial" w:cstheme="minorHAnsi"/>
          <w:color w:val="auto"/>
          <w:sz w:val="22"/>
          <w:u w:val="single"/>
        </w:rPr>
        <w:t>VNC Virtual Network Computing 5900</w:t>
      </w:r>
    </w:p>
    <w:p w14:paraId="404B35C7" w14:textId="4B8FA35A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 xml:space="preserve">La porta in questione </w:t>
      </w:r>
      <w:r w:rsidR="008D622B">
        <w:rPr>
          <w:rFonts w:eastAsia="Arial" w:cstheme="minorHAnsi"/>
          <w:color w:val="auto"/>
          <w:sz w:val="22"/>
        </w:rPr>
        <w:t xml:space="preserve">è associata ad un servizio di </w:t>
      </w:r>
      <w:proofErr w:type="spellStart"/>
      <w:r w:rsidR="008D622B">
        <w:rPr>
          <w:rFonts w:eastAsia="Arial" w:cstheme="minorHAnsi"/>
          <w:color w:val="auto"/>
          <w:sz w:val="22"/>
        </w:rPr>
        <w:t>Graphical</w:t>
      </w:r>
      <w:proofErr w:type="spellEnd"/>
      <w:r w:rsidR="008D622B">
        <w:rPr>
          <w:rFonts w:eastAsia="Arial" w:cstheme="minorHAnsi"/>
          <w:color w:val="auto"/>
          <w:sz w:val="22"/>
        </w:rPr>
        <w:t xml:space="preserve"> Remote Desktop.</w:t>
      </w:r>
    </w:p>
    <w:p w14:paraId="205AF3A7" w14:textId="52788468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Come le precedenti, seguire gli stessi passag</w:t>
      </w:r>
      <w:r w:rsidR="005E0413">
        <w:rPr>
          <w:rFonts w:eastAsia="Arial" w:cstheme="minorHAnsi"/>
          <w:color w:val="auto"/>
          <w:sz w:val="22"/>
        </w:rPr>
        <w:t>g</w:t>
      </w:r>
      <w:r w:rsidRPr="007B44E0">
        <w:rPr>
          <w:rFonts w:eastAsia="Arial" w:cstheme="minorHAnsi"/>
          <w:color w:val="auto"/>
          <w:sz w:val="22"/>
        </w:rPr>
        <w:t xml:space="preserve">i di configurazione per il software e il firewall limitando gli </w:t>
      </w:r>
      <w:r w:rsidR="005E0413">
        <w:rPr>
          <w:rFonts w:eastAsia="Arial" w:cstheme="minorHAnsi"/>
          <w:color w:val="auto"/>
          <w:sz w:val="22"/>
        </w:rPr>
        <w:t>IP</w:t>
      </w:r>
      <w:r w:rsidRPr="007B44E0">
        <w:rPr>
          <w:rFonts w:eastAsia="Arial" w:cstheme="minorHAnsi"/>
          <w:color w:val="auto"/>
          <w:sz w:val="22"/>
        </w:rPr>
        <w:t xml:space="preserve"> a quelli aziendali.</w:t>
      </w:r>
    </w:p>
    <w:p w14:paraId="5C4217C5" w14:textId="304254C9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L'implementazione di un sistema di autenticazione per l'uso in remoto è necessari</w:t>
      </w:r>
      <w:r w:rsidR="00482FBA">
        <w:rPr>
          <w:rFonts w:eastAsia="Arial" w:cstheme="minorHAnsi"/>
          <w:color w:val="auto"/>
          <w:sz w:val="22"/>
        </w:rPr>
        <w:t>a</w:t>
      </w:r>
      <w:r w:rsidRPr="007B44E0">
        <w:rPr>
          <w:rFonts w:eastAsia="Arial" w:cstheme="minorHAnsi"/>
          <w:color w:val="auto"/>
          <w:sz w:val="22"/>
        </w:rPr>
        <w:t xml:space="preserve"> per evitare che esterni sfruttino le funzioni del VNC.</w:t>
      </w:r>
    </w:p>
    <w:p w14:paraId="6E96D30E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45E1C6A2" w14:textId="700A4D14" w:rsidR="007B44E0" w:rsidRPr="00F36242" w:rsidRDefault="007B44E0" w:rsidP="007B44E0">
      <w:pPr>
        <w:rPr>
          <w:rFonts w:eastAsia="Arial" w:cstheme="minorHAnsi"/>
          <w:sz w:val="22"/>
          <w:u w:val="single"/>
          <w:lang w:val="en-US"/>
        </w:rPr>
      </w:pPr>
      <w:r w:rsidRPr="00F36242">
        <w:rPr>
          <w:rFonts w:eastAsia="Arial" w:cstheme="minorHAnsi"/>
          <w:color w:val="auto"/>
          <w:sz w:val="22"/>
          <w:u w:val="single"/>
          <w:lang w:val="en-US"/>
        </w:rPr>
        <w:t xml:space="preserve">X-Windows / </w:t>
      </w:r>
      <w:proofErr w:type="gramStart"/>
      <w:r w:rsidRPr="00F36242">
        <w:rPr>
          <w:rFonts w:eastAsia="Arial" w:cstheme="minorHAnsi"/>
          <w:color w:val="auto"/>
          <w:sz w:val="22"/>
          <w:u w:val="single"/>
          <w:lang w:val="en-US"/>
        </w:rPr>
        <w:t>W32.LoveGate.ak</w:t>
      </w:r>
      <w:proofErr w:type="gramEnd"/>
      <w:r w:rsidRPr="00F36242">
        <w:rPr>
          <w:rFonts w:eastAsia="Arial" w:cstheme="minorHAnsi"/>
          <w:color w:val="auto"/>
          <w:sz w:val="22"/>
          <w:u w:val="single"/>
          <w:lang w:val="en-US"/>
        </w:rPr>
        <w:t xml:space="preserve"> virus 6000</w:t>
      </w:r>
    </w:p>
    <w:p w14:paraId="425D87E5" w14:textId="0DF209FE" w:rsidR="007B44E0" w:rsidRPr="007B44E0" w:rsidRDefault="00C12040" w:rsidP="007B44E0">
      <w:pPr>
        <w:rPr>
          <w:rFonts w:eastAsia="Arial" w:cstheme="minorHAnsi"/>
          <w:sz w:val="22"/>
        </w:rPr>
      </w:pPr>
      <w:r>
        <w:rPr>
          <w:rFonts w:eastAsia="Arial" w:cstheme="minorHAnsi"/>
          <w:color w:val="auto"/>
          <w:sz w:val="22"/>
        </w:rPr>
        <w:t xml:space="preserve">Porta utilizzata da diversi </w:t>
      </w:r>
      <w:r w:rsidR="000D0E82">
        <w:rPr>
          <w:rFonts w:eastAsia="Arial" w:cstheme="minorHAnsi"/>
          <w:color w:val="auto"/>
          <w:sz w:val="22"/>
        </w:rPr>
        <w:t xml:space="preserve">trojan quali: </w:t>
      </w:r>
      <w:proofErr w:type="spellStart"/>
      <w:r w:rsidR="000D0E82">
        <w:rPr>
          <w:rFonts w:eastAsia="Arial" w:cstheme="minorHAnsi"/>
          <w:color w:val="auto"/>
          <w:sz w:val="22"/>
        </w:rPr>
        <w:t>LoveGate</w:t>
      </w:r>
      <w:proofErr w:type="spellEnd"/>
      <w:r w:rsidR="000D0E82">
        <w:rPr>
          <w:rFonts w:eastAsia="Arial" w:cstheme="minorHAnsi"/>
          <w:color w:val="auto"/>
          <w:sz w:val="22"/>
        </w:rPr>
        <w:t xml:space="preserve">, The </w:t>
      </w:r>
      <w:proofErr w:type="spellStart"/>
      <w:r w:rsidR="000D0E82">
        <w:rPr>
          <w:rFonts w:eastAsia="Arial" w:cstheme="minorHAnsi"/>
          <w:color w:val="auto"/>
          <w:sz w:val="22"/>
        </w:rPr>
        <w:t>Thing</w:t>
      </w:r>
      <w:proofErr w:type="spellEnd"/>
      <w:r w:rsidR="000D0E82">
        <w:rPr>
          <w:rFonts w:eastAsia="Arial" w:cstheme="minorHAnsi"/>
          <w:color w:val="auto"/>
          <w:sz w:val="22"/>
        </w:rPr>
        <w:t xml:space="preserve">, Aladino, </w:t>
      </w:r>
      <w:proofErr w:type="spellStart"/>
      <w:r w:rsidR="000D0E82">
        <w:rPr>
          <w:rFonts w:eastAsia="Arial" w:cstheme="minorHAnsi"/>
          <w:color w:val="auto"/>
          <w:sz w:val="22"/>
        </w:rPr>
        <w:t>NetBus</w:t>
      </w:r>
      <w:proofErr w:type="spellEnd"/>
      <w:r w:rsidR="000D0E82">
        <w:rPr>
          <w:rFonts w:eastAsia="Arial" w:cstheme="minorHAnsi"/>
          <w:color w:val="auto"/>
          <w:sz w:val="22"/>
        </w:rPr>
        <w:t xml:space="preserve">, </w:t>
      </w:r>
      <w:proofErr w:type="spellStart"/>
      <w:r w:rsidR="000D0E82">
        <w:rPr>
          <w:rFonts w:eastAsia="Arial" w:cstheme="minorHAnsi"/>
          <w:color w:val="auto"/>
          <w:sz w:val="22"/>
        </w:rPr>
        <w:t>APStrojan</w:t>
      </w:r>
      <w:proofErr w:type="spellEnd"/>
      <w:r w:rsidR="000D0E82">
        <w:rPr>
          <w:rFonts w:eastAsia="Arial" w:cstheme="minorHAnsi"/>
          <w:color w:val="auto"/>
          <w:sz w:val="22"/>
        </w:rPr>
        <w:t xml:space="preserve">. </w:t>
      </w:r>
      <w:r w:rsidR="00CF4AF4">
        <w:rPr>
          <w:rFonts w:eastAsia="Arial" w:cstheme="minorHAnsi"/>
          <w:color w:val="auto"/>
          <w:sz w:val="22"/>
        </w:rPr>
        <w:t>Necessaria una scansione approfondita del Web Server.</w:t>
      </w:r>
    </w:p>
    <w:p w14:paraId="193333B6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0D16DAC3" w14:textId="213246C2" w:rsidR="007B44E0" w:rsidRPr="00F36242" w:rsidRDefault="007B44E0" w:rsidP="007B44E0">
      <w:pPr>
        <w:rPr>
          <w:rFonts w:eastAsia="Arial" w:cstheme="minorHAnsi"/>
          <w:sz w:val="22"/>
          <w:u w:val="single"/>
        </w:rPr>
      </w:pPr>
      <w:r w:rsidRPr="00F36242">
        <w:rPr>
          <w:rFonts w:eastAsia="Arial" w:cstheme="minorHAnsi"/>
          <w:color w:val="auto"/>
          <w:sz w:val="22"/>
          <w:u w:val="single"/>
        </w:rPr>
        <w:t xml:space="preserve">IRC (Internet </w:t>
      </w:r>
      <w:proofErr w:type="spellStart"/>
      <w:r w:rsidRPr="00F36242">
        <w:rPr>
          <w:rFonts w:eastAsia="Arial" w:cstheme="minorHAnsi"/>
          <w:color w:val="auto"/>
          <w:sz w:val="22"/>
          <w:u w:val="single"/>
        </w:rPr>
        <w:t>Relay</w:t>
      </w:r>
      <w:proofErr w:type="spellEnd"/>
      <w:r w:rsidRPr="00F36242">
        <w:rPr>
          <w:rFonts w:eastAsia="Arial" w:cstheme="minorHAnsi"/>
          <w:color w:val="auto"/>
          <w:sz w:val="22"/>
          <w:u w:val="single"/>
        </w:rPr>
        <w:t xml:space="preserve"> Chat) 6667 </w:t>
      </w:r>
    </w:p>
    <w:p w14:paraId="40D31CBE" w14:textId="77777777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Permette la discussione attraverso una chat tra i dispositivi client e il server.</w:t>
      </w:r>
    </w:p>
    <w:p w14:paraId="40A177C5" w14:textId="360E6965" w:rsidR="007B44E0" w:rsidRPr="007B44E0" w:rsidRDefault="007B44E0" w:rsidP="007B44E0">
      <w:pPr>
        <w:rPr>
          <w:rFonts w:eastAsia="Arial" w:cstheme="minorHAnsi"/>
          <w:sz w:val="22"/>
        </w:rPr>
      </w:pPr>
      <w:r w:rsidRPr="007B44E0">
        <w:rPr>
          <w:rFonts w:eastAsia="Arial" w:cstheme="minorHAnsi"/>
          <w:color w:val="auto"/>
          <w:sz w:val="22"/>
        </w:rPr>
        <w:t>Spesso trojan e backdoors sfruttano la porta per mantenere l'accesso al server, ormai in declino questo protocollo</w:t>
      </w:r>
      <w:r w:rsidR="00CF4AF4">
        <w:rPr>
          <w:rFonts w:eastAsia="Arial" w:cstheme="minorHAnsi"/>
          <w:sz w:val="22"/>
        </w:rPr>
        <w:t xml:space="preserve"> </w:t>
      </w:r>
      <w:r w:rsidRPr="007B44E0">
        <w:rPr>
          <w:rFonts w:eastAsia="Arial" w:cstheme="minorHAnsi"/>
          <w:color w:val="auto"/>
          <w:sz w:val="22"/>
        </w:rPr>
        <w:t>è preferibile evitarlo per non andare incontro a svariate exploit.</w:t>
      </w:r>
    </w:p>
    <w:p w14:paraId="7D50FB13" w14:textId="1B4A4B5D" w:rsidR="007B44E0" w:rsidRPr="007B44E0" w:rsidRDefault="00F36242" w:rsidP="00CF4AF4">
      <w:pPr>
        <w:rPr>
          <w:rFonts w:eastAsia="Arial" w:cstheme="minorHAnsi"/>
          <w:sz w:val="22"/>
        </w:rPr>
      </w:pPr>
      <w:r>
        <w:rPr>
          <w:rFonts w:eastAsia="Arial" w:cstheme="minorHAnsi"/>
          <w:color w:val="auto"/>
          <w:sz w:val="22"/>
        </w:rPr>
        <w:t>Disabilitare il servizio</w:t>
      </w:r>
      <w:r w:rsidR="007B44E0" w:rsidRPr="007B44E0">
        <w:rPr>
          <w:rFonts w:eastAsia="Arial" w:cstheme="minorHAnsi"/>
          <w:color w:val="auto"/>
          <w:sz w:val="22"/>
        </w:rPr>
        <w:t xml:space="preserve"> e usare un sistema di comunicazione in tempo reale alternativ</w:t>
      </w:r>
      <w:r>
        <w:rPr>
          <w:rFonts w:eastAsia="Arial" w:cstheme="minorHAnsi"/>
          <w:color w:val="auto"/>
          <w:sz w:val="22"/>
        </w:rPr>
        <w:t>o</w:t>
      </w:r>
      <w:r w:rsidR="00CF4AF4">
        <w:rPr>
          <w:rFonts w:eastAsia="Arial" w:cstheme="minorHAnsi"/>
          <w:color w:val="auto"/>
          <w:sz w:val="22"/>
        </w:rPr>
        <w:t>.</w:t>
      </w:r>
    </w:p>
    <w:p w14:paraId="26BD04F6" w14:textId="77777777" w:rsidR="007B44E0" w:rsidRPr="007B44E0" w:rsidRDefault="007B44E0" w:rsidP="007B44E0">
      <w:pPr>
        <w:rPr>
          <w:rFonts w:eastAsia="Arial" w:cstheme="minorHAnsi"/>
          <w:sz w:val="22"/>
        </w:rPr>
      </w:pPr>
    </w:p>
    <w:p w14:paraId="4AD65989" w14:textId="02F687DA" w:rsidR="007B44E0" w:rsidRPr="00F36242" w:rsidRDefault="007B44E0" w:rsidP="007B44E0">
      <w:pPr>
        <w:rPr>
          <w:rFonts w:eastAsia="Arial" w:cstheme="minorHAnsi"/>
          <w:sz w:val="22"/>
          <w:u w:val="single"/>
        </w:rPr>
      </w:pPr>
      <w:r w:rsidRPr="00F36242">
        <w:rPr>
          <w:rFonts w:eastAsia="Arial" w:cstheme="minorHAnsi"/>
          <w:color w:val="auto"/>
          <w:sz w:val="22"/>
          <w:u w:val="single"/>
        </w:rPr>
        <w:t xml:space="preserve">Apache </w:t>
      </w:r>
      <w:proofErr w:type="spellStart"/>
      <w:r w:rsidRPr="00F36242">
        <w:rPr>
          <w:rFonts w:eastAsia="Arial" w:cstheme="minorHAnsi"/>
          <w:color w:val="auto"/>
          <w:sz w:val="22"/>
          <w:u w:val="single"/>
        </w:rPr>
        <w:t>JServ</w:t>
      </w:r>
      <w:proofErr w:type="spellEnd"/>
      <w:r w:rsidRPr="00F36242">
        <w:rPr>
          <w:rFonts w:eastAsia="Arial" w:cstheme="minorHAnsi"/>
          <w:color w:val="auto"/>
          <w:sz w:val="22"/>
          <w:u w:val="single"/>
        </w:rPr>
        <w:t xml:space="preserve"> Protocol 8009</w:t>
      </w:r>
    </w:p>
    <w:p w14:paraId="1C35BD81" w14:textId="77777777" w:rsidR="007B44E0" w:rsidRDefault="007B44E0" w:rsidP="007B44E0">
      <w:pPr>
        <w:rPr>
          <w:rFonts w:eastAsia="Arial" w:cstheme="minorHAnsi"/>
          <w:color w:val="auto"/>
          <w:sz w:val="22"/>
        </w:rPr>
      </w:pPr>
      <w:r w:rsidRPr="007B44E0">
        <w:rPr>
          <w:rFonts w:eastAsia="Arial" w:cstheme="minorHAnsi"/>
          <w:color w:val="auto"/>
          <w:sz w:val="22"/>
        </w:rPr>
        <w:t>L'ultima porta aperta nella lista è usata per le comunicazioni tra Apache e l'applicazione del server in maniera efficiente alleggerendo il traffico di rete.</w:t>
      </w:r>
    </w:p>
    <w:p w14:paraId="2286B25A" w14:textId="011067A2" w:rsidR="00E529C0" w:rsidRPr="007B44E0" w:rsidRDefault="00E529C0" w:rsidP="007B44E0">
      <w:pPr>
        <w:rPr>
          <w:rFonts w:eastAsia="Arial" w:cstheme="minorHAnsi"/>
          <w:sz w:val="22"/>
        </w:rPr>
      </w:pPr>
      <w:r>
        <w:rPr>
          <w:rFonts w:eastAsia="Arial" w:cstheme="minorHAnsi"/>
          <w:color w:val="auto"/>
          <w:sz w:val="22"/>
        </w:rPr>
        <w:t>Versioni data</w:t>
      </w:r>
      <w:r w:rsidR="000E6D68">
        <w:rPr>
          <w:rFonts w:eastAsia="Arial" w:cstheme="minorHAnsi"/>
          <w:color w:val="auto"/>
          <w:sz w:val="22"/>
        </w:rPr>
        <w:t xml:space="preserve">te di AJP espongono a vulnerabilità note. </w:t>
      </w:r>
      <w:r w:rsidR="00875EA7">
        <w:rPr>
          <w:rFonts w:eastAsia="Arial" w:cstheme="minorHAnsi"/>
          <w:color w:val="auto"/>
          <w:sz w:val="22"/>
        </w:rPr>
        <w:t>Si consiglia l’aggiornamento all’ultima versione disponibile.</w:t>
      </w:r>
    </w:p>
    <w:p w14:paraId="3094C289" w14:textId="77777777" w:rsidR="00F62663" w:rsidRPr="00EB780F" w:rsidRDefault="00F62663" w:rsidP="00EB780F">
      <w:pPr>
        <w:rPr>
          <w:rFonts w:eastAsia="Times New Roman" w:cstheme="minorHAnsi"/>
          <w:bCs/>
          <w:color w:val="auto"/>
          <w:sz w:val="22"/>
        </w:rPr>
      </w:pPr>
    </w:p>
    <w:p w14:paraId="1EE1F62B" w14:textId="77777777" w:rsidR="00F62663" w:rsidRDefault="00F62663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0E4919BA" w14:textId="77777777" w:rsidR="00D53F68" w:rsidRDefault="00D53F68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56ED29B5" w14:textId="77777777" w:rsidR="00D53F68" w:rsidRDefault="00D53F68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58C2803D" w14:textId="77777777" w:rsidR="00D53F68" w:rsidRDefault="00D53F68" w:rsidP="00610192">
      <w:pPr>
        <w:pStyle w:val="Paragrafoelenco"/>
        <w:ind w:left="792"/>
        <w:rPr>
          <w:rFonts w:eastAsia="Times New Roman" w:cstheme="minorHAnsi"/>
          <w:bCs/>
          <w:color w:val="auto"/>
          <w:sz w:val="22"/>
        </w:rPr>
      </w:pPr>
    </w:p>
    <w:p w14:paraId="675CAB34" w14:textId="77777777" w:rsidR="00AF1F58" w:rsidRPr="00653338" w:rsidRDefault="00AF1F58" w:rsidP="00653338">
      <w:pPr>
        <w:rPr>
          <w:rFonts w:eastAsia="Times New Roman" w:cstheme="minorHAnsi"/>
          <w:bCs/>
          <w:color w:val="auto"/>
          <w:sz w:val="22"/>
        </w:rPr>
      </w:pPr>
    </w:p>
    <w:p w14:paraId="6D4C600C" w14:textId="0E8B1EFE" w:rsidR="007A2759" w:rsidRDefault="007A2759" w:rsidP="0093661C">
      <w:pPr>
        <w:pStyle w:val="Paragrafoelenco"/>
        <w:numPr>
          <w:ilvl w:val="1"/>
          <w:numId w:val="2"/>
        </w:numPr>
        <w:outlineLvl w:val="1"/>
        <w:rPr>
          <w:rFonts w:eastAsia="Times New Roman" w:cstheme="minorHAnsi"/>
          <w:bCs/>
          <w:color w:val="auto"/>
          <w:sz w:val="24"/>
          <w:szCs w:val="24"/>
        </w:rPr>
      </w:pPr>
      <w:bookmarkStart w:id="17" w:name="_Toc190935908"/>
      <w:r w:rsidRPr="00610192">
        <w:rPr>
          <w:rFonts w:eastAsia="Times New Roman" w:cstheme="minorHAnsi"/>
          <w:bCs/>
          <w:color w:val="auto"/>
          <w:sz w:val="24"/>
          <w:szCs w:val="24"/>
        </w:rPr>
        <w:lastRenderedPageBreak/>
        <w:t xml:space="preserve">Analisi Metodi </w:t>
      </w:r>
      <w:r w:rsidR="005835C7">
        <w:rPr>
          <w:rFonts w:eastAsia="Times New Roman" w:cstheme="minorHAnsi"/>
          <w:bCs/>
          <w:color w:val="auto"/>
          <w:sz w:val="24"/>
          <w:szCs w:val="24"/>
        </w:rPr>
        <w:t>http</w:t>
      </w:r>
      <w:bookmarkEnd w:id="17"/>
    </w:p>
    <w:p w14:paraId="695F9655" w14:textId="5EB980E7" w:rsidR="005835C7" w:rsidRDefault="005835C7" w:rsidP="005835C7">
      <w:pPr>
        <w:pStyle w:val="Paragrafoelenco"/>
        <w:rPr>
          <w:rFonts w:eastAsia="Times New Roman" w:cstheme="minorHAnsi"/>
          <w:bCs/>
          <w:color w:val="auto"/>
          <w:sz w:val="24"/>
          <w:szCs w:val="24"/>
        </w:rPr>
      </w:pPr>
    </w:p>
    <w:p w14:paraId="53F271A0" w14:textId="0D930373" w:rsidR="005835C7" w:rsidRDefault="000B30DA" w:rsidP="008273A0">
      <w:pPr>
        <w:pStyle w:val="Paragrafoelenco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noProof/>
          <w:color w:val="auto"/>
          <w:sz w:val="22"/>
        </w:rPr>
        <w:drawing>
          <wp:anchor distT="0" distB="0" distL="114300" distR="114300" simplePos="0" relativeHeight="251671552" behindDoc="0" locked="0" layoutInCell="1" allowOverlap="1" wp14:anchorId="263ED93E" wp14:editId="2F45AB51">
            <wp:simplePos x="0" y="0"/>
            <wp:positionH relativeFrom="margin">
              <wp:align>center</wp:align>
            </wp:positionH>
            <wp:positionV relativeFrom="paragraph">
              <wp:posOffset>510857</wp:posOffset>
            </wp:positionV>
            <wp:extent cx="3061970" cy="2437765"/>
            <wp:effectExtent l="0" t="0" r="5080" b="635"/>
            <wp:wrapTopAndBottom/>
            <wp:docPr id="451705606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243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35C7" w:rsidRPr="005835C7">
        <w:rPr>
          <w:rFonts w:eastAsia="Times New Roman" w:cstheme="minorHAnsi"/>
          <w:bCs/>
          <w:color w:val="auto"/>
          <w:sz w:val="22"/>
        </w:rPr>
        <w:t>La se</w:t>
      </w:r>
      <w:r w:rsidR="005835C7">
        <w:rPr>
          <w:rFonts w:eastAsia="Times New Roman" w:cstheme="minorHAnsi"/>
          <w:bCs/>
          <w:color w:val="auto"/>
          <w:sz w:val="22"/>
        </w:rPr>
        <w:t>conda parte dell’analisi</w:t>
      </w:r>
      <w:r w:rsidR="00DA7C8C">
        <w:rPr>
          <w:rFonts w:eastAsia="Times New Roman" w:cstheme="minorHAnsi"/>
          <w:bCs/>
          <w:color w:val="auto"/>
          <w:sz w:val="22"/>
        </w:rPr>
        <w:t xml:space="preserve"> si è concentrata sull’analisi dei metodi </w:t>
      </w:r>
      <w:r w:rsidR="00227197">
        <w:rPr>
          <w:rFonts w:eastAsia="Times New Roman" w:cstheme="minorHAnsi"/>
          <w:bCs/>
          <w:color w:val="auto"/>
          <w:sz w:val="22"/>
        </w:rPr>
        <w:t xml:space="preserve">accettati </w:t>
      </w:r>
      <w:r w:rsidR="009410B4">
        <w:rPr>
          <w:rFonts w:eastAsia="Times New Roman" w:cstheme="minorHAnsi"/>
          <w:bCs/>
          <w:color w:val="auto"/>
          <w:sz w:val="22"/>
        </w:rPr>
        <w:t xml:space="preserve">dal Web Server e </w:t>
      </w:r>
      <w:r w:rsidR="00AA05E5">
        <w:rPr>
          <w:rFonts w:eastAsia="Times New Roman" w:cstheme="minorHAnsi"/>
          <w:bCs/>
          <w:color w:val="auto"/>
          <w:sz w:val="22"/>
        </w:rPr>
        <w:t xml:space="preserve">sui codici di stato </w:t>
      </w:r>
      <w:r w:rsidR="00F00A40">
        <w:rPr>
          <w:rFonts w:eastAsia="Times New Roman" w:cstheme="minorHAnsi"/>
          <w:bCs/>
          <w:color w:val="auto"/>
          <w:sz w:val="22"/>
        </w:rPr>
        <w:t>rest</w:t>
      </w:r>
      <w:r w:rsidR="00F00A40" w:rsidRPr="008273A0">
        <w:rPr>
          <w:rFonts w:eastAsia="Times New Roman" w:cstheme="minorHAnsi"/>
          <w:bCs/>
          <w:color w:val="auto"/>
          <w:sz w:val="22"/>
        </w:rPr>
        <w:t>ituiti.</w:t>
      </w:r>
    </w:p>
    <w:p w14:paraId="74191FB2" w14:textId="0CFBE1F6" w:rsidR="008273A0" w:rsidRDefault="008273A0" w:rsidP="008273A0">
      <w:pPr>
        <w:pStyle w:val="Paragrafoelenco"/>
        <w:rPr>
          <w:rFonts w:eastAsia="Times New Roman" w:cstheme="minorHAnsi"/>
          <w:bCs/>
          <w:color w:val="auto"/>
          <w:sz w:val="22"/>
        </w:rPr>
      </w:pPr>
    </w:p>
    <w:p w14:paraId="20F9370C" w14:textId="2303CF8B" w:rsidR="00526DE3" w:rsidRDefault="00526DE3" w:rsidP="00526DE3">
      <w:pPr>
        <w:pStyle w:val="Paragrafoelenco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Analisi risposte:</w:t>
      </w:r>
    </w:p>
    <w:p w14:paraId="3311C7E7" w14:textId="281D905E" w:rsidR="00526DE3" w:rsidRDefault="00F45CDC" w:rsidP="00526DE3">
      <w:pPr>
        <w:pStyle w:val="Paragrafoelenco"/>
        <w:numPr>
          <w:ilvl w:val="0"/>
          <w:numId w:val="1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GET: 200 – OK =&gt; Risposta corretta</w:t>
      </w:r>
    </w:p>
    <w:p w14:paraId="34551198" w14:textId="39A6531D" w:rsidR="00F45CDC" w:rsidRDefault="00F45CDC" w:rsidP="00526DE3">
      <w:pPr>
        <w:pStyle w:val="Paragrafoelenco"/>
        <w:numPr>
          <w:ilvl w:val="0"/>
          <w:numId w:val="1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POST: 200 – OK =&gt; Risposta non corretta. </w:t>
      </w:r>
      <w:r w:rsidR="00F53EDA">
        <w:rPr>
          <w:rFonts w:eastAsia="Times New Roman" w:cstheme="minorHAnsi"/>
          <w:bCs/>
          <w:color w:val="auto"/>
          <w:sz w:val="22"/>
        </w:rPr>
        <w:t xml:space="preserve">Dovrebbe restituire 400 – </w:t>
      </w:r>
      <w:proofErr w:type="spellStart"/>
      <w:r w:rsidR="00F53EDA">
        <w:rPr>
          <w:rFonts w:eastAsia="Times New Roman" w:cstheme="minorHAnsi"/>
          <w:bCs/>
          <w:color w:val="auto"/>
          <w:sz w:val="22"/>
        </w:rPr>
        <w:t>Bad</w:t>
      </w:r>
      <w:proofErr w:type="spellEnd"/>
      <w:r w:rsidR="00F53EDA">
        <w:rPr>
          <w:rFonts w:eastAsia="Times New Roman" w:cstheme="minorHAnsi"/>
          <w:bCs/>
          <w:color w:val="auto"/>
          <w:sz w:val="22"/>
        </w:rPr>
        <w:t xml:space="preserve"> Request in quanto non sono stati forniti dati da processare</w:t>
      </w:r>
    </w:p>
    <w:p w14:paraId="791D6F9F" w14:textId="39049470" w:rsidR="00F53EDA" w:rsidRDefault="00F53EDA" w:rsidP="001304EC">
      <w:pPr>
        <w:pStyle w:val="Paragrafoelenco"/>
        <w:numPr>
          <w:ilvl w:val="0"/>
          <w:numId w:val="1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DELETE: </w:t>
      </w:r>
      <w:r w:rsidR="00C8635E">
        <w:rPr>
          <w:rFonts w:eastAsia="Times New Roman" w:cstheme="minorHAnsi"/>
          <w:bCs/>
          <w:color w:val="auto"/>
          <w:sz w:val="22"/>
        </w:rPr>
        <w:t>200 – OK =&gt; Risposta non corretta.</w:t>
      </w:r>
      <w:r w:rsidR="00FC7911">
        <w:rPr>
          <w:rFonts w:eastAsia="Times New Roman" w:cstheme="minorHAnsi"/>
          <w:bCs/>
          <w:color w:val="auto"/>
          <w:sz w:val="22"/>
        </w:rPr>
        <w:t xml:space="preserve"> Il server non esegue la DELETE della risorsa.</w:t>
      </w:r>
      <w:r w:rsidR="00C8635E">
        <w:rPr>
          <w:rFonts w:eastAsia="Times New Roman" w:cstheme="minorHAnsi"/>
          <w:bCs/>
          <w:color w:val="auto"/>
          <w:sz w:val="22"/>
        </w:rPr>
        <w:t xml:space="preserve"> </w:t>
      </w:r>
      <w:r w:rsidR="001304EC">
        <w:rPr>
          <w:rFonts w:eastAsia="Times New Roman" w:cstheme="minorHAnsi"/>
          <w:bCs/>
          <w:color w:val="auto"/>
          <w:sz w:val="22"/>
        </w:rPr>
        <w:t xml:space="preserve">Dovrebbe </w:t>
      </w:r>
      <w:r w:rsidR="00C8635E" w:rsidRPr="001304EC">
        <w:rPr>
          <w:rFonts w:eastAsia="Times New Roman" w:cstheme="minorHAnsi"/>
          <w:bCs/>
          <w:color w:val="auto"/>
          <w:sz w:val="22"/>
        </w:rPr>
        <w:t xml:space="preserve">restituire </w:t>
      </w:r>
      <w:r w:rsidR="0075494E" w:rsidRPr="001304EC">
        <w:rPr>
          <w:rFonts w:eastAsia="Times New Roman" w:cstheme="minorHAnsi"/>
          <w:bCs/>
          <w:color w:val="auto"/>
          <w:sz w:val="22"/>
        </w:rPr>
        <w:t>401 – Unauthorized in quanto è stata inviata una richiesta per una cancellazione di una risorsa senza fornire nessun metodo di autenticazione</w:t>
      </w:r>
      <w:r w:rsidR="00FC7911" w:rsidRPr="001304EC">
        <w:rPr>
          <w:rFonts w:eastAsia="Times New Roman" w:cstheme="minorHAnsi"/>
          <w:bCs/>
          <w:color w:val="auto"/>
          <w:sz w:val="22"/>
        </w:rPr>
        <w:t xml:space="preserve">. </w:t>
      </w:r>
    </w:p>
    <w:p w14:paraId="6BBEE6DE" w14:textId="66149ED5" w:rsidR="001304EC" w:rsidRDefault="001304EC" w:rsidP="001304EC">
      <w:pPr>
        <w:pStyle w:val="Paragrafoelenco"/>
        <w:numPr>
          <w:ilvl w:val="0"/>
          <w:numId w:val="1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PATCH: 200 – OK =&gt; Risposta non </w:t>
      </w:r>
      <w:r w:rsidR="00AD34A9">
        <w:rPr>
          <w:rFonts w:eastAsia="Times New Roman" w:cstheme="minorHAnsi"/>
          <w:bCs/>
          <w:color w:val="auto"/>
          <w:sz w:val="22"/>
        </w:rPr>
        <w:t>corretta.</w:t>
      </w:r>
      <w:r w:rsidR="0009201B">
        <w:rPr>
          <w:rFonts w:eastAsia="Times New Roman" w:cstheme="minorHAnsi"/>
          <w:bCs/>
          <w:color w:val="auto"/>
          <w:sz w:val="22"/>
        </w:rPr>
        <w:t xml:space="preserve"> Il server non esegue la PATCH</w:t>
      </w:r>
      <w:r>
        <w:rPr>
          <w:rFonts w:eastAsia="Times New Roman" w:cstheme="minorHAnsi"/>
          <w:bCs/>
          <w:color w:val="auto"/>
          <w:sz w:val="22"/>
        </w:rPr>
        <w:t>.</w:t>
      </w:r>
      <w:r w:rsidR="0009201B" w:rsidRPr="0009201B">
        <w:rPr>
          <w:rFonts w:eastAsia="Times New Roman" w:cstheme="minorHAnsi"/>
          <w:bCs/>
          <w:color w:val="auto"/>
          <w:sz w:val="22"/>
        </w:rPr>
        <w:t xml:space="preserve"> </w:t>
      </w:r>
      <w:r w:rsidR="0009201B">
        <w:rPr>
          <w:rFonts w:eastAsia="Times New Roman" w:cstheme="minorHAnsi"/>
          <w:bCs/>
          <w:color w:val="auto"/>
          <w:sz w:val="22"/>
        </w:rPr>
        <w:t xml:space="preserve">Dovrebbe </w:t>
      </w:r>
      <w:r w:rsidR="0009201B" w:rsidRPr="001304EC">
        <w:rPr>
          <w:rFonts w:eastAsia="Times New Roman" w:cstheme="minorHAnsi"/>
          <w:bCs/>
          <w:color w:val="auto"/>
          <w:sz w:val="22"/>
        </w:rPr>
        <w:t xml:space="preserve">restituire 401 – Unauthorized in quanto è stata inviata una richiesta per una </w:t>
      </w:r>
      <w:r w:rsidR="0009201B">
        <w:rPr>
          <w:rFonts w:eastAsia="Times New Roman" w:cstheme="minorHAnsi"/>
          <w:bCs/>
          <w:color w:val="auto"/>
          <w:sz w:val="22"/>
        </w:rPr>
        <w:t>modifica</w:t>
      </w:r>
      <w:r w:rsidR="0009201B" w:rsidRPr="001304EC">
        <w:rPr>
          <w:rFonts w:eastAsia="Times New Roman" w:cstheme="minorHAnsi"/>
          <w:bCs/>
          <w:color w:val="auto"/>
          <w:sz w:val="22"/>
        </w:rPr>
        <w:t xml:space="preserve"> di una risorsa senza fornire nessun metodo di autenticazione.</w:t>
      </w:r>
    </w:p>
    <w:p w14:paraId="41DA7022" w14:textId="51F47795" w:rsidR="009A28FC" w:rsidRDefault="009A28FC" w:rsidP="001304EC">
      <w:pPr>
        <w:pStyle w:val="Paragrafoelenco"/>
        <w:numPr>
          <w:ilvl w:val="0"/>
          <w:numId w:val="1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OPTION: 200 – OK =&gt; Risposta corretta. A seguito di ulteriori analisi si riscontra che il server non invia </w:t>
      </w:r>
      <w:r w:rsidR="00C426FC">
        <w:rPr>
          <w:rFonts w:eastAsia="Times New Roman" w:cstheme="minorHAnsi"/>
          <w:bCs/>
          <w:color w:val="auto"/>
          <w:sz w:val="22"/>
        </w:rPr>
        <w:t>i</w:t>
      </w:r>
      <w:r w:rsidR="00C57C93">
        <w:rPr>
          <w:rFonts w:eastAsia="Times New Roman" w:cstheme="minorHAnsi"/>
          <w:bCs/>
          <w:color w:val="auto"/>
          <w:sz w:val="22"/>
        </w:rPr>
        <w:t>n</w:t>
      </w:r>
      <w:r w:rsidR="00C426FC">
        <w:rPr>
          <w:rFonts w:eastAsia="Times New Roman" w:cstheme="minorHAnsi"/>
          <w:bCs/>
          <w:color w:val="auto"/>
          <w:sz w:val="22"/>
        </w:rPr>
        <w:t xml:space="preserve"> risposta i metodi ammessi</w:t>
      </w:r>
      <w:r w:rsidR="00C57C93">
        <w:rPr>
          <w:rFonts w:eastAsia="Times New Roman" w:cstheme="minorHAnsi"/>
          <w:bCs/>
          <w:color w:val="auto"/>
          <w:sz w:val="22"/>
        </w:rPr>
        <w:t>.</w:t>
      </w:r>
    </w:p>
    <w:p w14:paraId="4924B1BF" w14:textId="14F79BF8" w:rsidR="008040B2" w:rsidRPr="0086529E" w:rsidRDefault="00C57C93" w:rsidP="0086529E">
      <w:pPr>
        <w:pStyle w:val="Paragrafoelenco"/>
        <w:numPr>
          <w:ilvl w:val="0"/>
          <w:numId w:val="1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PUT: 200 – OK =&gt;</w:t>
      </w:r>
      <w:r w:rsidRPr="00C57C93">
        <w:rPr>
          <w:rFonts w:eastAsia="Times New Roman" w:cstheme="minorHAnsi"/>
          <w:bCs/>
          <w:color w:val="auto"/>
          <w:sz w:val="22"/>
        </w:rPr>
        <w:t xml:space="preserve"> </w:t>
      </w:r>
      <w:r>
        <w:rPr>
          <w:rFonts w:eastAsia="Times New Roman" w:cstheme="minorHAnsi"/>
          <w:bCs/>
          <w:color w:val="auto"/>
          <w:sz w:val="22"/>
        </w:rPr>
        <w:t xml:space="preserve">Risposta non </w:t>
      </w:r>
      <w:r w:rsidR="00AD34A9">
        <w:rPr>
          <w:rFonts w:eastAsia="Times New Roman" w:cstheme="minorHAnsi"/>
          <w:bCs/>
          <w:color w:val="auto"/>
          <w:sz w:val="22"/>
        </w:rPr>
        <w:t>corretta.</w:t>
      </w:r>
      <w:r>
        <w:rPr>
          <w:rFonts w:eastAsia="Times New Roman" w:cstheme="minorHAnsi"/>
          <w:bCs/>
          <w:color w:val="auto"/>
          <w:sz w:val="22"/>
        </w:rPr>
        <w:t xml:space="preserve"> Il server non esegue la PUT.</w:t>
      </w:r>
      <w:r w:rsidRPr="0009201B">
        <w:rPr>
          <w:rFonts w:eastAsia="Times New Roman" w:cstheme="minorHAnsi"/>
          <w:bCs/>
          <w:color w:val="auto"/>
          <w:sz w:val="22"/>
        </w:rPr>
        <w:t xml:space="preserve"> </w:t>
      </w:r>
      <w:r>
        <w:rPr>
          <w:rFonts w:eastAsia="Times New Roman" w:cstheme="minorHAnsi"/>
          <w:bCs/>
          <w:color w:val="auto"/>
          <w:sz w:val="22"/>
        </w:rPr>
        <w:t xml:space="preserve">Dovrebbe </w:t>
      </w:r>
      <w:r w:rsidRPr="001304EC">
        <w:rPr>
          <w:rFonts w:eastAsia="Times New Roman" w:cstheme="minorHAnsi"/>
          <w:bCs/>
          <w:color w:val="auto"/>
          <w:sz w:val="22"/>
        </w:rPr>
        <w:t>restituire</w:t>
      </w:r>
      <w:r w:rsidR="0086529E">
        <w:rPr>
          <w:rFonts w:eastAsia="Times New Roman" w:cstheme="minorHAnsi"/>
          <w:bCs/>
          <w:color w:val="auto"/>
          <w:sz w:val="22"/>
        </w:rPr>
        <w:t xml:space="preserve"> </w:t>
      </w:r>
      <w:r w:rsidRPr="0086529E">
        <w:rPr>
          <w:rFonts w:eastAsia="Times New Roman" w:cstheme="minorHAnsi"/>
          <w:bCs/>
          <w:color w:val="auto"/>
          <w:sz w:val="22"/>
        </w:rPr>
        <w:t xml:space="preserve">401 – Unauthorized in quanto è stata inviata una richiesta per </w:t>
      </w:r>
      <w:r w:rsidR="00334ABF" w:rsidRPr="0086529E">
        <w:rPr>
          <w:rFonts w:eastAsia="Times New Roman" w:cstheme="minorHAnsi"/>
          <w:bCs/>
          <w:color w:val="auto"/>
          <w:sz w:val="22"/>
        </w:rPr>
        <w:t xml:space="preserve">un inserimento di una nuova risorsa </w:t>
      </w:r>
      <w:r w:rsidRPr="0086529E">
        <w:rPr>
          <w:rFonts w:eastAsia="Times New Roman" w:cstheme="minorHAnsi"/>
          <w:bCs/>
          <w:color w:val="auto"/>
          <w:sz w:val="22"/>
        </w:rPr>
        <w:t>senza fornire nessun metodo di autenticazione.</w:t>
      </w:r>
    </w:p>
    <w:p w14:paraId="2F61674E" w14:textId="65A749FE" w:rsidR="00C57C93" w:rsidRDefault="00B9125E" w:rsidP="001304EC">
      <w:pPr>
        <w:pStyle w:val="Paragrafoelenco"/>
        <w:numPr>
          <w:ilvl w:val="0"/>
          <w:numId w:val="1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HEAD: 200 – OK =&gt; Risposta corretta</w:t>
      </w:r>
    </w:p>
    <w:p w14:paraId="57CDCC10" w14:textId="0D09B156" w:rsidR="00B9125E" w:rsidRDefault="00B9125E" w:rsidP="001304EC">
      <w:pPr>
        <w:pStyle w:val="Paragrafoelenco"/>
        <w:numPr>
          <w:ilvl w:val="0"/>
          <w:numId w:val="15"/>
        </w:numPr>
        <w:rPr>
          <w:rFonts w:eastAsia="Times New Roman" w:cstheme="minorHAnsi"/>
          <w:bCs/>
          <w:color w:val="auto"/>
          <w:sz w:val="22"/>
          <w:lang w:val="en-US"/>
        </w:rPr>
      </w:pPr>
      <w:r w:rsidRPr="00061374">
        <w:rPr>
          <w:rFonts w:eastAsia="Times New Roman" w:cstheme="minorHAnsi"/>
          <w:bCs/>
          <w:color w:val="auto"/>
          <w:sz w:val="22"/>
          <w:lang w:val="en-US"/>
        </w:rPr>
        <w:t>CONNECT: 400 – Bad Request</w:t>
      </w:r>
      <w:r w:rsidR="00061374" w:rsidRPr="00061374">
        <w:rPr>
          <w:rFonts w:eastAsia="Times New Roman" w:cstheme="minorHAnsi"/>
          <w:bCs/>
          <w:color w:val="auto"/>
          <w:sz w:val="22"/>
          <w:lang w:val="en-US"/>
        </w:rPr>
        <w:t xml:space="preserve"> =&gt; Risposta c</w:t>
      </w:r>
      <w:r w:rsidR="00061374">
        <w:rPr>
          <w:rFonts w:eastAsia="Times New Roman" w:cstheme="minorHAnsi"/>
          <w:bCs/>
          <w:color w:val="auto"/>
          <w:sz w:val="22"/>
          <w:lang w:val="en-US"/>
        </w:rPr>
        <w:t>orretta</w:t>
      </w:r>
      <w:r w:rsidR="00653338">
        <w:rPr>
          <w:rFonts w:eastAsia="Times New Roman" w:cstheme="minorHAnsi"/>
          <w:bCs/>
          <w:color w:val="auto"/>
          <w:sz w:val="22"/>
          <w:lang w:val="en-US"/>
        </w:rPr>
        <w:t>.</w:t>
      </w:r>
    </w:p>
    <w:p w14:paraId="3EA99C77" w14:textId="21FD49EC" w:rsidR="00061374" w:rsidRPr="00061374" w:rsidRDefault="00C96E98" w:rsidP="001304EC">
      <w:pPr>
        <w:pStyle w:val="Paragrafoelenco"/>
        <w:numPr>
          <w:ilvl w:val="0"/>
          <w:numId w:val="15"/>
        </w:numPr>
        <w:rPr>
          <w:rFonts w:eastAsia="Times New Roman" w:cstheme="minorHAnsi"/>
          <w:bCs/>
          <w:color w:val="auto"/>
          <w:sz w:val="22"/>
          <w:lang w:val="en-US"/>
        </w:rPr>
      </w:pPr>
      <w:r>
        <w:rPr>
          <w:rFonts w:eastAsia="Times New Roman" w:cstheme="minorHAnsi"/>
          <w:bCs/>
          <w:color w:val="auto"/>
          <w:sz w:val="22"/>
          <w:lang w:val="en-US"/>
        </w:rPr>
        <w:t>TRACE: 200 – OK =&gt; Risposta corretta</w:t>
      </w:r>
      <w:r w:rsidR="00653338">
        <w:rPr>
          <w:rFonts w:eastAsia="Times New Roman" w:cstheme="minorHAnsi"/>
          <w:bCs/>
          <w:color w:val="auto"/>
          <w:sz w:val="22"/>
          <w:lang w:val="en-US"/>
        </w:rPr>
        <w:t>.</w:t>
      </w:r>
    </w:p>
    <w:p w14:paraId="2D15B381" w14:textId="2FCA7056" w:rsidR="008273A0" w:rsidRDefault="008273A0" w:rsidP="00446ECE">
      <w:pPr>
        <w:rPr>
          <w:rFonts w:eastAsia="Times New Roman" w:cstheme="minorHAnsi"/>
          <w:bCs/>
          <w:color w:val="auto"/>
          <w:sz w:val="22"/>
          <w:lang w:val="en-US"/>
        </w:rPr>
      </w:pPr>
    </w:p>
    <w:p w14:paraId="08F1C308" w14:textId="6D6C390A" w:rsidR="00475E3D" w:rsidRDefault="00475E3D" w:rsidP="00475E3D">
      <w:pPr>
        <w:ind w:left="720"/>
        <w:rPr>
          <w:rFonts w:eastAsia="Times New Roman" w:cstheme="minorHAnsi"/>
          <w:bCs/>
          <w:color w:val="auto"/>
          <w:sz w:val="22"/>
          <w:lang w:val="en-US"/>
        </w:rPr>
      </w:pPr>
      <w:proofErr w:type="spellStart"/>
      <w:r>
        <w:rPr>
          <w:rFonts w:eastAsia="Times New Roman" w:cstheme="minorHAnsi"/>
          <w:bCs/>
          <w:color w:val="auto"/>
          <w:sz w:val="22"/>
          <w:lang w:val="en-US"/>
        </w:rPr>
        <w:t>Mitigazione</w:t>
      </w:r>
      <w:proofErr w:type="spellEnd"/>
      <w:r>
        <w:rPr>
          <w:rFonts w:eastAsia="Times New Roman" w:cstheme="minorHAnsi"/>
          <w:bCs/>
          <w:color w:val="auto"/>
          <w:sz w:val="22"/>
          <w:lang w:val="en-US"/>
        </w:rPr>
        <w:t>:</w:t>
      </w:r>
    </w:p>
    <w:p w14:paraId="6D55E7B1" w14:textId="649ACED2" w:rsidR="00475E3D" w:rsidRDefault="00B91C3A" w:rsidP="00B5364E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Implementare una corretta gestione delle richieste</w:t>
      </w:r>
      <w:r w:rsidR="0041513F">
        <w:rPr>
          <w:rFonts w:eastAsia="Times New Roman" w:cstheme="minorHAnsi"/>
          <w:bCs/>
          <w:color w:val="auto"/>
          <w:sz w:val="22"/>
        </w:rPr>
        <w:t xml:space="preserve"> dapprima </w:t>
      </w:r>
      <w:r w:rsidR="00CC54EE">
        <w:rPr>
          <w:rFonts w:eastAsia="Times New Roman" w:cstheme="minorHAnsi"/>
          <w:bCs/>
          <w:color w:val="auto"/>
          <w:sz w:val="22"/>
        </w:rPr>
        <w:t>settando adeguatamente i file di configurazione</w:t>
      </w:r>
      <w:r w:rsidR="00787C60">
        <w:rPr>
          <w:rFonts w:eastAsia="Times New Roman" w:cstheme="minorHAnsi"/>
          <w:bCs/>
          <w:color w:val="auto"/>
          <w:sz w:val="22"/>
        </w:rPr>
        <w:t xml:space="preserve"> </w:t>
      </w:r>
      <w:r w:rsidR="00CC54EE">
        <w:rPr>
          <w:rFonts w:eastAsia="Times New Roman" w:cstheme="minorHAnsi"/>
          <w:bCs/>
          <w:color w:val="auto"/>
          <w:sz w:val="22"/>
        </w:rPr>
        <w:t>del servizio web</w:t>
      </w:r>
      <w:r w:rsidR="003166EC">
        <w:rPr>
          <w:rFonts w:eastAsia="Times New Roman" w:cstheme="minorHAnsi"/>
          <w:bCs/>
          <w:color w:val="auto"/>
          <w:sz w:val="22"/>
        </w:rPr>
        <w:t xml:space="preserve"> impostando </w:t>
      </w:r>
      <w:r w:rsidR="000111C0">
        <w:rPr>
          <w:rFonts w:eastAsia="Times New Roman" w:cstheme="minorHAnsi"/>
          <w:bCs/>
          <w:color w:val="auto"/>
          <w:sz w:val="22"/>
        </w:rPr>
        <w:t>i metodi ammessi</w:t>
      </w:r>
      <w:r w:rsidR="00775739">
        <w:rPr>
          <w:rFonts w:eastAsia="Times New Roman" w:cstheme="minorHAnsi"/>
          <w:bCs/>
          <w:color w:val="auto"/>
          <w:sz w:val="22"/>
        </w:rPr>
        <w:t>.</w:t>
      </w:r>
    </w:p>
    <w:p w14:paraId="3600E2AB" w14:textId="5FF1AD3C" w:rsidR="00084653" w:rsidRPr="00535DF4" w:rsidRDefault="00A06902" w:rsidP="008F16A0">
      <w:pPr>
        <w:pStyle w:val="Paragrafoelenco"/>
        <w:numPr>
          <w:ilvl w:val="3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535DF4">
        <w:rPr>
          <w:rFonts w:eastAsia="Times New Roman" w:cstheme="minorHAnsi"/>
          <w:bCs/>
          <w:color w:val="auto"/>
          <w:sz w:val="22"/>
        </w:rPr>
        <w:t>Se non fosse possibile accedere alla configurazione del server g</w:t>
      </w:r>
      <w:r w:rsidR="0080200C" w:rsidRPr="00535DF4">
        <w:rPr>
          <w:rFonts w:eastAsia="Times New Roman" w:cstheme="minorHAnsi"/>
          <w:bCs/>
          <w:color w:val="auto"/>
          <w:sz w:val="22"/>
        </w:rPr>
        <w:t xml:space="preserve">estire </w:t>
      </w:r>
      <w:r w:rsidR="00E63A01" w:rsidRPr="00535DF4">
        <w:rPr>
          <w:rFonts w:eastAsia="Times New Roman" w:cstheme="minorHAnsi"/>
          <w:bCs/>
          <w:color w:val="auto"/>
          <w:sz w:val="22"/>
        </w:rPr>
        <w:t>le richieste tramite fu</w:t>
      </w:r>
      <w:r w:rsidR="00E36FED" w:rsidRPr="00535DF4">
        <w:rPr>
          <w:rFonts w:eastAsia="Times New Roman" w:cstheme="minorHAnsi"/>
          <w:bCs/>
          <w:color w:val="auto"/>
          <w:sz w:val="22"/>
        </w:rPr>
        <w:t>nzioni</w:t>
      </w:r>
      <w:r w:rsidR="00535DF4">
        <w:rPr>
          <w:rFonts w:eastAsia="Times New Roman" w:cstheme="minorHAnsi"/>
          <w:bCs/>
          <w:color w:val="auto"/>
          <w:sz w:val="22"/>
        </w:rPr>
        <w:t xml:space="preserve"> nel codice della pagina web</w:t>
      </w:r>
      <w:r w:rsidR="00530F5F">
        <w:rPr>
          <w:rFonts w:eastAsia="Times New Roman" w:cstheme="minorHAnsi"/>
          <w:bCs/>
          <w:color w:val="auto"/>
          <w:sz w:val="22"/>
        </w:rPr>
        <w:t>.</w:t>
      </w:r>
    </w:p>
    <w:p w14:paraId="59487A90" w14:textId="77777777" w:rsidR="00084653" w:rsidRPr="00B91C3A" w:rsidRDefault="00084653" w:rsidP="00446ECE">
      <w:pPr>
        <w:rPr>
          <w:rFonts w:eastAsia="Times New Roman" w:cstheme="minorHAnsi"/>
          <w:bCs/>
          <w:color w:val="auto"/>
          <w:sz w:val="22"/>
        </w:rPr>
      </w:pPr>
    </w:p>
    <w:p w14:paraId="58D49647" w14:textId="77777777" w:rsidR="00084653" w:rsidRPr="00B91C3A" w:rsidRDefault="00084653" w:rsidP="00446ECE">
      <w:pPr>
        <w:rPr>
          <w:rFonts w:eastAsia="Times New Roman" w:cstheme="minorHAnsi"/>
          <w:bCs/>
          <w:color w:val="auto"/>
          <w:sz w:val="22"/>
        </w:rPr>
      </w:pPr>
    </w:p>
    <w:p w14:paraId="60D7C6B4" w14:textId="77777777" w:rsidR="00084653" w:rsidRPr="00B91C3A" w:rsidRDefault="00084653" w:rsidP="00446ECE">
      <w:pPr>
        <w:rPr>
          <w:rFonts w:eastAsia="Times New Roman" w:cstheme="minorHAnsi"/>
          <w:bCs/>
          <w:color w:val="auto"/>
          <w:sz w:val="22"/>
        </w:rPr>
      </w:pPr>
    </w:p>
    <w:p w14:paraId="163AE419" w14:textId="77777777" w:rsidR="00AC7DD9" w:rsidRPr="00B91C3A" w:rsidRDefault="00AC7DD9" w:rsidP="00446ECE">
      <w:pPr>
        <w:rPr>
          <w:rFonts w:eastAsia="Times New Roman" w:cstheme="minorHAnsi"/>
          <w:bCs/>
          <w:color w:val="auto"/>
          <w:sz w:val="22"/>
        </w:rPr>
      </w:pPr>
    </w:p>
    <w:p w14:paraId="561E1431" w14:textId="77777777" w:rsidR="00AC7DD9" w:rsidRPr="00B91C3A" w:rsidRDefault="00AC7DD9" w:rsidP="00446ECE">
      <w:pPr>
        <w:rPr>
          <w:rFonts w:eastAsia="Times New Roman" w:cstheme="minorHAnsi"/>
          <w:bCs/>
          <w:color w:val="auto"/>
          <w:sz w:val="22"/>
        </w:rPr>
      </w:pPr>
    </w:p>
    <w:p w14:paraId="7BBB07EB" w14:textId="77777777" w:rsidR="00AC7DD9" w:rsidRPr="00B91C3A" w:rsidRDefault="00AC7DD9" w:rsidP="00446ECE">
      <w:pPr>
        <w:rPr>
          <w:rFonts w:eastAsia="Times New Roman" w:cstheme="minorHAnsi"/>
          <w:bCs/>
          <w:color w:val="auto"/>
          <w:sz w:val="22"/>
        </w:rPr>
      </w:pPr>
    </w:p>
    <w:p w14:paraId="4F8979A8" w14:textId="3A2CDE74" w:rsidR="00446ECE" w:rsidRDefault="002B42DD" w:rsidP="00446ECE">
      <w:pPr>
        <w:pStyle w:val="Paragrafoelenco"/>
        <w:numPr>
          <w:ilvl w:val="0"/>
          <w:numId w:val="2"/>
        </w:numPr>
        <w:outlineLvl w:val="0"/>
        <w:rPr>
          <w:rFonts w:asciiTheme="majorHAnsi" w:eastAsia="Times New Roman" w:hAnsiTheme="majorHAnsi" w:cs="Times New Roman"/>
          <w:b/>
          <w:color w:val="auto"/>
          <w:sz w:val="40"/>
          <w:szCs w:val="40"/>
        </w:rPr>
      </w:pPr>
      <w:bookmarkStart w:id="18" w:name="_Toc190935909"/>
      <w:r>
        <w:rPr>
          <w:rFonts w:asciiTheme="majorHAnsi" w:eastAsia="Times New Roman" w:hAnsiTheme="majorHAnsi" w:cs="Times New Roman"/>
          <w:b/>
          <w:color w:val="auto"/>
          <w:sz w:val="40"/>
          <w:szCs w:val="40"/>
        </w:rPr>
        <w:lastRenderedPageBreak/>
        <w:t>CONCLUSIONI</w:t>
      </w:r>
      <w:bookmarkEnd w:id="18"/>
    </w:p>
    <w:p w14:paraId="6AD3B048" w14:textId="77777777" w:rsidR="00084653" w:rsidRDefault="00084653" w:rsidP="00E532A0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</w:p>
    <w:p w14:paraId="21ACAB2D" w14:textId="4E84B80F" w:rsidR="007F6C2E" w:rsidRDefault="00D760F4" w:rsidP="00E532A0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 xml:space="preserve">La </w:t>
      </w:r>
      <w:r w:rsidR="00BE5A1E">
        <w:rPr>
          <w:rFonts w:eastAsia="Times New Roman" w:cstheme="minorHAnsi"/>
          <w:bCs/>
          <w:color w:val="auto"/>
          <w:sz w:val="22"/>
        </w:rPr>
        <w:t xml:space="preserve">corretta progettazione </w:t>
      </w:r>
      <w:r w:rsidR="00AB46F1">
        <w:rPr>
          <w:rFonts w:eastAsia="Times New Roman" w:cstheme="minorHAnsi"/>
          <w:bCs/>
          <w:color w:val="auto"/>
          <w:sz w:val="22"/>
        </w:rPr>
        <w:t xml:space="preserve">di una rete è un passo fondamentale per garantire un adeguato livello di sicurezza. </w:t>
      </w:r>
      <w:r w:rsidR="00D62F5C">
        <w:rPr>
          <w:rFonts w:eastAsia="Times New Roman" w:cstheme="minorHAnsi"/>
          <w:bCs/>
          <w:color w:val="auto"/>
          <w:sz w:val="22"/>
        </w:rPr>
        <w:t>Ogni parte di questo processo, sia hardware nella scelta e posizionamento dei componenti</w:t>
      </w:r>
      <w:r w:rsidR="00E41C30">
        <w:rPr>
          <w:rFonts w:eastAsia="Times New Roman" w:cstheme="minorHAnsi"/>
          <w:bCs/>
          <w:color w:val="auto"/>
          <w:sz w:val="22"/>
        </w:rPr>
        <w:t xml:space="preserve">, sia software nella loro corretta configurazione, svolge </w:t>
      </w:r>
      <w:r w:rsidR="00466F80">
        <w:rPr>
          <w:rFonts w:eastAsia="Times New Roman" w:cstheme="minorHAnsi"/>
          <w:bCs/>
          <w:color w:val="auto"/>
          <w:sz w:val="22"/>
        </w:rPr>
        <w:t>un ruolo di primaria importanza.</w:t>
      </w:r>
    </w:p>
    <w:p w14:paraId="170BB8EC" w14:textId="77777777" w:rsidR="00466F80" w:rsidRDefault="00466F80" w:rsidP="00E532A0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</w:p>
    <w:p w14:paraId="32DC68CD" w14:textId="77777777" w:rsidR="007E1ACF" w:rsidRDefault="001C2C1E" w:rsidP="00E532A0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Si è visto come</w:t>
      </w:r>
      <w:r w:rsidR="007E1ACF">
        <w:rPr>
          <w:rFonts w:eastAsia="Times New Roman" w:cstheme="minorHAnsi"/>
          <w:bCs/>
          <w:color w:val="auto"/>
          <w:sz w:val="22"/>
        </w:rPr>
        <w:t>:</w:t>
      </w:r>
    </w:p>
    <w:p w14:paraId="6FD05054" w14:textId="77777777" w:rsidR="007E1ACF" w:rsidRDefault="00467DDC" w:rsidP="007E1ACF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la scelta e il</w:t>
      </w:r>
      <w:r w:rsidR="00B12507">
        <w:rPr>
          <w:rFonts w:eastAsia="Times New Roman" w:cstheme="minorHAnsi"/>
          <w:bCs/>
          <w:color w:val="auto"/>
          <w:sz w:val="22"/>
        </w:rPr>
        <w:t xml:space="preserve"> posizionamento di strumenti quali IPS, HIDS e NIDS sia </w:t>
      </w:r>
      <w:r>
        <w:rPr>
          <w:rFonts w:eastAsia="Times New Roman" w:cstheme="minorHAnsi"/>
          <w:bCs/>
          <w:color w:val="auto"/>
          <w:sz w:val="22"/>
        </w:rPr>
        <w:t xml:space="preserve">strategico per garantire il </w:t>
      </w:r>
      <w:r w:rsidR="002C5FC3">
        <w:rPr>
          <w:rFonts w:eastAsia="Times New Roman" w:cstheme="minorHAnsi"/>
          <w:bCs/>
          <w:color w:val="auto"/>
          <w:sz w:val="22"/>
        </w:rPr>
        <w:t>massimo</w:t>
      </w:r>
      <w:r>
        <w:rPr>
          <w:rFonts w:eastAsia="Times New Roman" w:cstheme="minorHAnsi"/>
          <w:bCs/>
          <w:color w:val="auto"/>
          <w:sz w:val="22"/>
        </w:rPr>
        <w:t xml:space="preserve"> livello di </w:t>
      </w:r>
      <w:proofErr w:type="spellStart"/>
      <w:r>
        <w:rPr>
          <w:rFonts w:eastAsia="Times New Roman" w:cstheme="minorHAnsi"/>
          <w:bCs/>
          <w:color w:val="auto"/>
          <w:sz w:val="22"/>
        </w:rPr>
        <w:t>QoS</w:t>
      </w:r>
      <w:proofErr w:type="spellEnd"/>
      <w:r w:rsidR="003C74D4">
        <w:rPr>
          <w:rFonts w:eastAsia="Times New Roman" w:cstheme="minorHAnsi"/>
          <w:bCs/>
          <w:color w:val="auto"/>
          <w:sz w:val="22"/>
        </w:rPr>
        <w:t>, senza interruzioni dei servizi offerti per rilevamenti errati</w:t>
      </w:r>
      <w:r w:rsidR="00C07D25">
        <w:rPr>
          <w:rFonts w:eastAsia="Times New Roman" w:cstheme="minorHAnsi"/>
          <w:bCs/>
          <w:color w:val="auto"/>
          <w:sz w:val="22"/>
        </w:rPr>
        <w:t xml:space="preserve"> ma con gli asset aziendali sotto costante supervisione</w:t>
      </w:r>
      <w:r w:rsidR="008631D2">
        <w:rPr>
          <w:rFonts w:eastAsia="Times New Roman" w:cstheme="minorHAnsi"/>
          <w:bCs/>
          <w:color w:val="auto"/>
          <w:sz w:val="22"/>
        </w:rPr>
        <w:t>.</w:t>
      </w:r>
    </w:p>
    <w:p w14:paraId="7DEFDC69" w14:textId="77777777" w:rsidR="007E1ACF" w:rsidRDefault="008631D2" w:rsidP="007E1ACF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 w:rsidRPr="007E1ACF">
        <w:rPr>
          <w:rFonts w:eastAsia="Times New Roman" w:cstheme="minorHAnsi"/>
          <w:bCs/>
          <w:color w:val="auto"/>
          <w:sz w:val="22"/>
        </w:rPr>
        <w:t xml:space="preserve">La configurazione </w:t>
      </w:r>
      <w:r w:rsidR="00DF1C9C" w:rsidRPr="007E1ACF">
        <w:rPr>
          <w:rFonts w:eastAsia="Times New Roman" w:cstheme="minorHAnsi"/>
          <w:bCs/>
          <w:color w:val="auto"/>
          <w:sz w:val="22"/>
        </w:rPr>
        <w:t xml:space="preserve">del Firewall </w:t>
      </w:r>
      <w:r w:rsidR="0018482A" w:rsidRPr="007E1ACF">
        <w:rPr>
          <w:rFonts w:eastAsia="Times New Roman" w:cstheme="minorHAnsi"/>
          <w:bCs/>
          <w:color w:val="auto"/>
          <w:sz w:val="22"/>
        </w:rPr>
        <w:t xml:space="preserve">protegge </w:t>
      </w:r>
      <w:r w:rsidR="00EC392C" w:rsidRPr="007E1ACF">
        <w:rPr>
          <w:rFonts w:eastAsia="Times New Roman" w:cstheme="minorHAnsi"/>
          <w:bCs/>
          <w:color w:val="auto"/>
          <w:sz w:val="22"/>
        </w:rPr>
        <w:t xml:space="preserve">le zone sensibili aziendali </w:t>
      </w:r>
      <w:r w:rsidR="00537724" w:rsidRPr="007E1ACF">
        <w:rPr>
          <w:rFonts w:eastAsia="Times New Roman" w:cstheme="minorHAnsi"/>
          <w:bCs/>
          <w:color w:val="auto"/>
          <w:sz w:val="22"/>
        </w:rPr>
        <w:t xml:space="preserve">impedendo accessi indesiderati e potenziali </w:t>
      </w:r>
      <w:r w:rsidR="009F6EB8" w:rsidRPr="007E1ACF">
        <w:rPr>
          <w:rFonts w:eastAsia="Times New Roman" w:cstheme="minorHAnsi"/>
          <w:bCs/>
          <w:color w:val="auto"/>
          <w:sz w:val="22"/>
        </w:rPr>
        <w:t>minacce</w:t>
      </w:r>
      <w:r w:rsidR="00537724" w:rsidRPr="007E1ACF">
        <w:rPr>
          <w:rFonts w:eastAsia="Times New Roman" w:cstheme="minorHAnsi"/>
          <w:bCs/>
          <w:color w:val="auto"/>
          <w:sz w:val="22"/>
        </w:rPr>
        <w:t>.</w:t>
      </w:r>
    </w:p>
    <w:p w14:paraId="785D9552" w14:textId="77777777" w:rsidR="008E1498" w:rsidRDefault="007E1ACF" w:rsidP="008E1498">
      <w:pPr>
        <w:pStyle w:val="Paragrafoelenco"/>
        <w:numPr>
          <w:ilvl w:val="2"/>
          <w:numId w:val="2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L</w:t>
      </w:r>
      <w:r w:rsidR="00803E5C" w:rsidRPr="007E1ACF">
        <w:rPr>
          <w:rFonts w:eastAsia="Times New Roman" w:cstheme="minorHAnsi"/>
          <w:bCs/>
          <w:color w:val="auto"/>
          <w:sz w:val="22"/>
        </w:rPr>
        <w:t>a ricerca e identificazione delle vulnerabilità su</w:t>
      </w:r>
      <w:r w:rsidR="00474799" w:rsidRPr="007E1ACF">
        <w:rPr>
          <w:rFonts w:eastAsia="Times New Roman" w:cstheme="minorHAnsi"/>
          <w:bCs/>
          <w:color w:val="auto"/>
          <w:sz w:val="22"/>
        </w:rPr>
        <w:t>i sistemi</w:t>
      </w:r>
      <w:r w:rsidR="006230D2" w:rsidRPr="007E1ACF">
        <w:rPr>
          <w:rFonts w:eastAsia="Times New Roman" w:cstheme="minorHAnsi"/>
          <w:bCs/>
          <w:color w:val="auto"/>
          <w:sz w:val="22"/>
        </w:rPr>
        <w:t xml:space="preserve"> applicativi</w:t>
      </w:r>
      <w:r w:rsidR="00BE7772" w:rsidRPr="007E1ACF">
        <w:rPr>
          <w:rFonts w:eastAsia="Times New Roman" w:cstheme="minorHAnsi"/>
          <w:bCs/>
          <w:color w:val="auto"/>
          <w:sz w:val="22"/>
        </w:rPr>
        <w:t xml:space="preserve"> </w:t>
      </w:r>
      <w:r w:rsidR="00706006">
        <w:rPr>
          <w:rFonts w:eastAsia="Times New Roman" w:cstheme="minorHAnsi"/>
          <w:bCs/>
          <w:color w:val="auto"/>
          <w:sz w:val="22"/>
        </w:rPr>
        <w:t>sia in</w:t>
      </w:r>
      <w:r w:rsidR="008D09CC">
        <w:rPr>
          <w:rFonts w:eastAsia="Times New Roman" w:cstheme="minorHAnsi"/>
          <w:bCs/>
          <w:color w:val="auto"/>
          <w:sz w:val="22"/>
        </w:rPr>
        <w:t>dispensabile affinché, t</w:t>
      </w:r>
      <w:r w:rsidR="00706006">
        <w:rPr>
          <w:rFonts w:eastAsia="Times New Roman" w:cstheme="minorHAnsi"/>
          <w:bCs/>
          <w:color w:val="auto"/>
          <w:sz w:val="22"/>
        </w:rPr>
        <w:t>utto quello</w:t>
      </w:r>
      <w:r w:rsidR="00BE7772" w:rsidRPr="007E1ACF">
        <w:rPr>
          <w:rFonts w:eastAsia="Times New Roman" w:cstheme="minorHAnsi"/>
          <w:bCs/>
          <w:color w:val="auto"/>
          <w:sz w:val="22"/>
        </w:rPr>
        <w:t xml:space="preserve"> </w:t>
      </w:r>
      <w:r w:rsidR="00397C0D" w:rsidRPr="007E1ACF">
        <w:rPr>
          <w:rFonts w:eastAsia="Times New Roman" w:cstheme="minorHAnsi"/>
          <w:bCs/>
          <w:color w:val="auto"/>
          <w:sz w:val="22"/>
        </w:rPr>
        <w:t>fatto in precedenza</w:t>
      </w:r>
      <w:r w:rsidR="008D09CC">
        <w:rPr>
          <w:rFonts w:eastAsia="Times New Roman" w:cstheme="minorHAnsi"/>
          <w:bCs/>
          <w:color w:val="auto"/>
          <w:sz w:val="22"/>
        </w:rPr>
        <w:t xml:space="preserve">, non venga </w:t>
      </w:r>
      <w:r w:rsidR="00397C0D" w:rsidRPr="007E1ACF">
        <w:rPr>
          <w:rFonts w:eastAsia="Times New Roman" w:cstheme="minorHAnsi"/>
          <w:bCs/>
          <w:color w:val="auto"/>
          <w:sz w:val="22"/>
        </w:rPr>
        <w:t xml:space="preserve">vanificato da una </w:t>
      </w:r>
      <w:r w:rsidR="0077178C" w:rsidRPr="007E1ACF">
        <w:rPr>
          <w:rFonts w:eastAsia="Times New Roman" w:cstheme="minorHAnsi"/>
          <w:bCs/>
          <w:color w:val="auto"/>
          <w:sz w:val="22"/>
        </w:rPr>
        <w:t>cattiva configurazione</w:t>
      </w:r>
      <w:r w:rsidR="00421185" w:rsidRPr="007E1ACF">
        <w:rPr>
          <w:rFonts w:eastAsia="Times New Roman" w:cstheme="minorHAnsi"/>
          <w:bCs/>
          <w:color w:val="auto"/>
          <w:sz w:val="22"/>
        </w:rPr>
        <w:t xml:space="preserve">. </w:t>
      </w:r>
    </w:p>
    <w:p w14:paraId="7876DB39" w14:textId="77777777" w:rsidR="008E1498" w:rsidRDefault="008E1498" w:rsidP="008E1498">
      <w:pPr>
        <w:pStyle w:val="Paragrafoelenco"/>
        <w:ind w:left="1080"/>
        <w:rPr>
          <w:rFonts w:eastAsia="Times New Roman" w:cstheme="minorHAnsi"/>
          <w:bCs/>
          <w:color w:val="auto"/>
          <w:sz w:val="22"/>
        </w:rPr>
      </w:pPr>
    </w:p>
    <w:p w14:paraId="53129152" w14:textId="58E8E76E" w:rsidR="009F6EB8" w:rsidRPr="008E1498" w:rsidRDefault="00421185" w:rsidP="008E1498">
      <w:pPr>
        <w:pStyle w:val="Paragrafoelenco"/>
        <w:rPr>
          <w:rFonts w:eastAsia="Times New Roman" w:cstheme="minorHAnsi"/>
          <w:bCs/>
          <w:color w:val="auto"/>
          <w:sz w:val="22"/>
        </w:rPr>
      </w:pPr>
      <w:r w:rsidRPr="008E1498">
        <w:rPr>
          <w:rFonts w:eastAsia="Times New Roman" w:cstheme="minorHAnsi"/>
          <w:bCs/>
          <w:color w:val="auto"/>
          <w:sz w:val="22"/>
        </w:rPr>
        <w:t>Nello specifico il Web Server</w:t>
      </w:r>
      <w:r w:rsidR="00C93735" w:rsidRPr="008E1498">
        <w:rPr>
          <w:rFonts w:eastAsia="Times New Roman" w:cstheme="minorHAnsi"/>
          <w:bCs/>
          <w:color w:val="auto"/>
          <w:sz w:val="22"/>
        </w:rPr>
        <w:t>,</w:t>
      </w:r>
      <w:r w:rsidRPr="008E1498">
        <w:rPr>
          <w:rFonts w:eastAsia="Times New Roman" w:cstheme="minorHAnsi"/>
          <w:bCs/>
          <w:color w:val="auto"/>
          <w:sz w:val="22"/>
        </w:rPr>
        <w:t xml:space="preserve"> esposto all’accesso da internet</w:t>
      </w:r>
      <w:r w:rsidR="00C93735" w:rsidRPr="008E1498">
        <w:rPr>
          <w:rFonts w:eastAsia="Times New Roman" w:cstheme="minorHAnsi"/>
          <w:bCs/>
          <w:color w:val="auto"/>
          <w:sz w:val="22"/>
        </w:rPr>
        <w:t xml:space="preserve">, </w:t>
      </w:r>
      <w:r w:rsidRPr="008E1498">
        <w:rPr>
          <w:rFonts w:eastAsia="Times New Roman" w:cstheme="minorHAnsi"/>
          <w:bCs/>
          <w:color w:val="auto"/>
          <w:sz w:val="22"/>
        </w:rPr>
        <w:t>presenza un elevato numero di vulnerabilità</w:t>
      </w:r>
      <w:r w:rsidR="00476085" w:rsidRPr="008E1498">
        <w:rPr>
          <w:rFonts w:eastAsia="Times New Roman" w:cstheme="minorHAnsi"/>
          <w:bCs/>
          <w:color w:val="auto"/>
          <w:sz w:val="22"/>
        </w:rPr>
        <w:t xml:space="preserve"> che potrebbero</w:t>
      </w:r>
      <w:r w:rsidR="00C93735" w:rsidRPr="008E1498">
        <w:rPr>
          <w:rFonts w:eastAsia="Times New Roman" w:cstheme="minorHAnsi"/>
          <w:bCs/>
          <w:color w:val="auto"/>
          <w:sz w:val="22"/>
        </w:rPr>
        <w:t xml:space="preserve"> sicuramente</w:t>
      </w:r>
      <w:r w:rsidR="00476085" w:rsidRPr="008E1498">
        <w:rPr>
          <w:rFonts w:eastAsia="Times New Roman" w:cstheme="minorHAnsi"/>
          <w:bCs/>
          <w:color w:val="auto"/>
          <w:sz w:val="22"/>
        </w:rPr>
        <w:t xml:space="preserve"> minare la </w:t>
      </w:r>
      <w:r w:rsidR="00C93735" w:rsidRPr="008E1498">
        <w:rPr>
          <w:rFonts w:eastAsia="Times New Roman" w:cstheme="minorHAnsi"/>
          <w:bCs/>
          <w:color w:val="auto"/>
          <w:sz w:val="22"/>
        </w:rPr>
        <w:t>sicurezza</w:t>
      </w:r>
      <w:r w:rsidR="00476085" w:rsidRPr="008E1498">
        <w:rPr>
          <w:rFonts w:eastAsia="Times New Roman" w:cstheme="minorHAnsi"/>
          <w:bCs/>
          <w:color w:val="auto"/>
          <w:sz w:val="22"/>
        </w:rPr>
        <w:t xml:space="preserve"> dell’azienda Theta</w:t>
      </w:r>
      <w:r w:rsidR="00B77995">
        <w:rPr>
          <w:rFonts w:eastAsia="Times New Roman" w:cstheme="minorHAnsi"/>
          <w:bCs/>
          <w:color w:val="auto"/>
          <w:sz w:val="22"/>
        </w:rPr>
        <w:t xml:space="preserve"> nonostante gli accorgimenti </w:t>
      </w:r>
      <w:proofErr w:type="gramStart"/>
      <w:r w:rsidR="00B77995">
        <w:rPr>
          <w:rFonts w:eastAsia="Times New Roman" w:cstheme="minorHAnsi"/>
          <w:bCs/>
          <w:color w:val="auto"/>
          <w:sz w:val="22"/>
        </w:rPr>
        <w:t>messi in campo</w:t>
      </w:r>
      <w:proofErr w:type="gramEnd"/>
      <w:r w:rsidR="00B77995">
        <w:rPr>
          <w:rFonts w:eastAsia="Times New Roman" w:cstheme="minorHAnsi"/>
          <w:bCs/>
          <w:color w:val="auto"/>
          <w:sz w:val="22"/>
        </w:rPr>
        <w:t xml:space="preserve"> nella </w:t>
      </w:r>
      <w:r w:rsidR="007D1FF3">
        <w:rPr>
          <w:rFonts w:eastAsia="Times New Roman" w:cstheme="minorHAnsi"/>
          <w:bCs/>
          <w:color w:val="auto"/>
          <w:sz w:val="22"/>
        </w:rPr>
        <w:t>progettazione</w:t>
      </w:r>
      <w:r w:rsidR="00B77995">
        <w:rPr>
          <w:rFonts w:eastAsia="Times New Roman" w:cstheme="minorHAnsi"/>
          <w:bCs/>
          <w:color w:val="auto"/>
          <w:sz w:val="22"/>
        </w:rPr>
        <w:t xml:space="preserve"> della</w:t>
      </w:r>
      <w:r w:rsidR="007D1FF3">
        <w:rPr>
          <w:rFonts w:eastAsia="Times New Roman" w:cstheme="minorHAnsi"/>
          <w:bCs/>
          <w:color w:val="auto"/>
          <w:sz w:val="22"/>
        </w:rPr>
        <w:t xml:space="preserve"> rete</w:t>
      </w:r>
      <w:r w:rsidR="00476085" w:rsidRPr="008E1498">
        <w:rPr>
          <w:rFonts w:eastAsia="Times New Roman" w:cstheme="minorHAnsi"/>
          <w:bCs/>
          <w:color w:val="auto"/>
          <w:sz w:val="22"/>
        </w:rPr>
        <w:t>.</w:t>
      </w:r>
    </w:p>
    <w:p w14:paraId="4FF4129A" w14:textId="77777777" w:rsidR="00C93735" w:rsidRPr="003B593D" w:rsidRDefault="00C93735" w:rsidP="00E532A0">
      <w:pPr>
        <w:pStyle w:val="Paragrafoelenco"/>
        <w:ind w:left="360"/>
        <w:rPr>
          <w:rFonts w:eastAsia="Times New Roman" w:cstheme="minorHAnsi"/>
          <w:bCs/>
          <w:color w:val="auto"/>
          <w:sz w:val="22"/>
        </w:rPr>
      </w:pPr>
    </w:p>
    <w:p w14:paraId="361A992F" w14:textId="17CFCC1E" w:rsidR="002B42DD" w:rsidRDefault="002B42DD" w:rsidP="00446ECE">
      <w:pPr>
        <w:pStyle w:val="Paragrafoelenco"/>
        <w:numPr>
          <w:ilvl w:val="0"/>
          <w:numId w:val="2"/>
        </w:numPr>
        <w:outlineLvl w:val="0"/>
        <w:rPr>
          <w:rFonts w:asciiTheme="majorHAnsi" w:eastAsia="Times New Roman" w:hAnsiTheme="majorHAnsi" w:cs="Times New Roman"/>
          <w:b/>
          <w:color w:val="auto"/>
          <w:sz w:val="40"/>
          <w:szCs w:val="40"/>
        </w:rPr>
      </w:pPr>
      <w:bookmarkStart w:id="19" w:name="_Toc190935910"/>
      <w:r>
        <w:rPr>
          <w:rFonts w:asciiTheme="majorHAnsi" w:eastAsia="Times New Roman" w:hAnsiTheme="majorHAnsi" w:cs="Times New Roman"/>
          <w:b/>
          <w:color w:val="auto"/>
          <w:sz w:val="40"/>
          <w:szCs w:val="40"/>
        </w:rPr>
        <w:t>GLOSSARIO</w:t>
      </w:r>
      <w:bookmarkEnd w:id="19"/>
    </w:p>
    <w:p w14:paraId="680CFE57" w14:textId="77777777" w:rsidR="00446ECE" w:rsidRPr="007F6C2E" w:rsidRDefault="00446ECE" w:rsidP="00446ECE">
      <w:pPr>
        <w:rPr>
          <w:rFonts w:asciiTheme="majorHAnsi" w:eastAsia="Times New Roman" w:hAnsiTheme="majorHAnsi" w:cs="Times New Roman"/>
          <w:b/>
          <w:color w:val="auto"/>
          <w:sz w:val="22"/>
        </w:rPr>
      </w:pPr>
    </w:p>
    <w:p w14:paraId="5586476A" w14:textId="77777777" w:rsidR="00446ECE" w:rsidRPr="009C6A84" w:rsidRDefault="00446ECE" w:rsidP="00446ECE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 w:rsidRPr="009C6A84">
        <w:rPr>
          <w:rFonts w:eastAsia="Arial" w:cstheme="minorHAnsi"/>
          <w:bCs/>
          <w:color w:val="auto"/>
          <w:sz w:val="22"/>
          <w:lang w:eastAsia="it-IT"/>
        </w:rPr>
        <w:t>DMZ</w:t>
      </w:r>
      <w:r>
        <w:rPr>
          <w:rFonts w:eastAsia="Arial" w:cstheme="minorHAnsi"/>
          <w:bCs/>
          <w:color w:val="auto"/>
          <w:sz w:val="22"/>
          <w:lang w:eastAsia="it-IT"/>
        </w:rPr>
        <w:t xml:space="preserve"> – </w:t>
      </w:r>
      <w:proofErr w:type="spellStart"/>
      <w:r>
        <w:rPr>
          <w:rFonts w:eastAsia="Arial" w:cstheme="minorHAnsi"/>
          <w:bCs/>
          <w:color w:val="auto"/>
          <w:sz w:val="22"/>
          <w:lang w:eastAsia="it-IT"/>
        </w:rPr>
        <w:t>Demilitarized</w:t>
      </w:r>
      <w:proofErr w:type="spellEnd"/>
      <w:r>
        <w:rPr>
          <w:rFonts w:eastAsia="Arial" w:cstheme="minorHAnsi"/>
          <w:bCs/>
          <w:color w:val="auto"/>
          <w:sz w:val="22"/>
          <w:lang w:eastAsia="it-IT"/>
        </w:rPr>
        <w:t xml:space="preserve"> Zone</w:t>
      </w:r>
    </w:p>
    <w:p w14:paraId="1B6E985C" w14:textId="77777777" w:rsidR="00446ECE" w:rsidRDefault="00446ECE" w:rsidP="00446ECE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  <w:r w:rsidRPr="00641202">
        <w:rPr>
          <w:rFonts w:eastAsia="Arial" w:cstheme="minorHAnsi"/>
          <w:bCs/>
          <w:color w:val="auto"/>
          <w:sz w:val="22"/>
          <w:lang w:eastAsia="it-IT"/>
        </w:rPr>
        <w:t>sottorete fisica o logica che contiene ed espone dei servizi ad una rete esterna non ritenuta sicura, come ad esempio Internet. Lo scopo di una DMZ è di proteggere la rete LAN di un'organizzazione.</w:t>
      </w:r>
    </w:p>
    <w:p w14:paraId="7CD7B5A5" w14:textId="77777777" w:rsidR="00446ECE" w:rsidRPr="009C6A84" w:rsidRDefault="00446ECE" w:rsidP="00446ECE">
      <w:pPr>
        <w:ind w:firstLine="720"/>
        <w:rPr>
          <w:rFonts w:eastAsia="Arial" w:cstheme="minorHAnsi"/>
          <w:bCs/>
          <w:color w:val="auto"/>
          <w:sz w:val="22"/>
          <w:lang w:eastAsia="it-IT"/>
        </w:rPr>
      </w:pPr>
    </w:p>
    <w:p w14:paraId="7A606BEE" w14:textId="77777777" w:rsidR="00446ECE" w:rsidRDefault="00446ECE" w:rsidP="00446ECE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 w:rsidRPr="009C6A84">
        <w:rPr>
          <w:rFonts w:eastAsia="Arial" w:cstheme="minorHAnsi"/>
          <w:bCs/>
          <w:color w:val="auto"/>
          <w:sz w:val="22"/>
          <w:lang w:eastAsia="it-IT"/>
        </w:rPr>
        <w:t xml:space="preserve">IDS </w:t>
      </w:r>
      <w:r>
        <w:rPr>
          <w:rFonts w:eastAsia="Arial" w:cstheme="minorHAnsi"/>
          <w:bCs/>
          <w:color w:val="auto"/>
          <w:sz w:val="22"/>
          <w:lang w:eastAsia="it-IT"/>
        </w:rPr>
        <w:t xml:space="preserve">- </w:t>
      </w:r>
      <w:proofErr w:type="spellStart"/>
      <w:r>
        <w:rPr>
          <w:rFonts w:eastAsia="Arial" w:cstheme="minorHAnsi"/>
          <w:bCs/>
          <w:color w:val="auto"/>
          <w:sz w:val="22"/>
          <w:lang w:eastAsia="it-IT"/>
        </w:rPr>
        <w:t>I</w:t>
      </w:r>
      <w:r w:rsidRPr="009C6A84">
        <w:rPr>
          <w:rFonts w:eastAsia="Arial" w:cstheme="minorHAnsi"/>
          <w:bCs/>
          <w:color w:val="auto"/>
          <w:sz w:val="22"/>
          <w:lang w:eastAsia="it-IT"/>
        </w:rPr>
        <w:t>ntrusion</w:t>
      </w:r>
      <w:proofErr w:type="spellEnd"/>
      <w:r w:rsidRPr="009C6A84">
        <w:rPr>
          <w:rFonts w:eastAsia="Arial" w:cstheme="minorHAnsi"/>
          <w:bCs/>
          <w:color w:val="auto"/>
          <w:sz w:val="22"/>
          <w:lang w:eastAsia="it-IT"/>
        </w:rPr>
        <w:t xml:space="preserve"> </w:t>
      </w:r>
      <w:proofErr w:type="spellStart"/>
      <w:r>
        <w:rPr>
          <w:rFonts w:eastAsia="Arial" w:cstheme="minorHAnsi"/>
          <w:bCs/>
          <w:color w:val="auto"/>
          <w:sz w:val="22"/>
          <w:lang w:eastAsia="it-IT"/>
        </w:rPr>
        <w:t>D</w:t>
      </w:r>
      <w:r w:rsidRPr="009C6A84">
        <w:rPr>
          <w:rFonts w:eastAsia="Arial" w:cstheme="minorHAnsi"/>
          <w:bCs/>
          <w:color w:val="auto"/>
          <w:sz w:val="22"/>
          <w:lang w:eastAsia="it-IT"/>
        </w:rPr>
        <w:t>etection</w:t>
      </w:r>
      <w:proofErr w:type="spellEnd"/>
      <w:r w:rsidRPr="009C6A84">
        <w:rPr>
          <w:rFonts w:eastAsia="Arial" w:cstheme="minorHAnsi"/>
          <w:bCs/>
          <w:color w:val="auto"/>
          <w:sz w:val="22"/>
          <w:lang w:eastAsia="it-IT"/>
        </w:rPr>
        <w:t xml:space="preserve"> </w:t>
      </w:r>
      <w:r>
        <w:rPr>
          <w:rFonts w:eastAsia="Arial" w:cstheme="minorHAnsi"/>
          <w:bCs/>
          <w:color w:val="auto"/>
          <w:sz w:val="22"/>
          <w:lang w:eastAsia="it-IT"/>
        </w:rPr>
        <w:t>S</w:t>
      </w:r>
      <w:r w:rsidRPr="009C6A84">
        <w:rPr>
          <w:rFonts w:eastAsia="Arial" w:cstheme="minorHAnsi"/>
          <w:bCs/>
          <w:color w:val="auto"/>
          <w:sz w:val="22"/>
          <w:lang w:eastAsia="it-IT"/>
        </w:rPr>
        <w:t>ystem</w:t>
      </w:r>
    </w:p>
    <w:p w14:paraId="6019865D" w14:textId="77777777" w:rsidR="00446ECE" w:rsidRPr="00E624CB" w:rsidRDefault="00446ECE" w:rsidP="00446ECE">
      <w:pPr>
        <w:pStyle w:val="Paragrafoelenco"/>
        <w:rPr>
          <w:rFonts w:eastAsia="Arial" w:cstheme="minorHAnsi"/>
          <w:bCs/>
          <w:color w:val="auto"/>
          <w:sz w:val="22"/>
          <w:lang w:eastAsia="it-IT"/>
        </w:rPr>
      </w:pPr>
      <w:r w:rsidRPr="00625CEE">
        <w:rPr>
          <w:rFonts w:eastAsia="Arial" w:cstheme="minorHAnsi"/>
          <w:bCs/>
          <w:color w:val="auto"/>
          <w:sz w:val="22"/>
          <w:lang w:eastAsia="it-IT"/>
        </w:rPr>
        <w:t>dispositivo software o hardware utilizzato per identificare accessi non autorizzati ai computer o alle reti locali.</w:t>
      </w:r>
    </w:p>
    <w:p w14:paraId="4E449632" w14:textId="77777777" w:rsidR="00446ECE" w:rsidRPr="009C6A84" w:rsidRDefault="00446ECE" w:rsidP="00446ECE">
      <w:pPr>
        <w:pStyle w:val="Paragrafoelenco"/>
        <w:rPr>
          <w:rFonts w:eastAsia="Arial" w:cstheme="minorHAnsi"/>
          <w:bCs/>
          <w:color w:val="auto"/>
          <w:sz w:val="22"/>
          <w:lang w:eastAsia="it-IT"/>
        </w:rPr>
      </w:pPr>
    </w:p>
    <w:p w14:paraId="3842D208" w14:textId="77777777" w:rsidR="00446ECE" w:rsidRDefault="00446ECE" w:rsidP="00446ECE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 w:rsidRPr="00873089">
        <w:rPr>
          <w:rFonts w:eastAsia="Arial" w:cstheme="minorHAnsi"/>
          <w:bCs/>
          <w:color w:val="auto"/>
          <w:sz w:val="22"/>
          <w:lang w:eastAsia="it-IT"/>
        </w:rPr>
        <w:t xml:space="preserve">IPS - </w:t>
      </w:r>
      <w:proofErr w:type="spellStart"/>
      <w:r w:rsidRPr="00873089">
        <w:rPr>
          <w:rFonts w:eastAsia="Arial" w:cstheme="minorHAnsi"/>
          <w:bCs/>
          <w:color w:val="auto"/>
          <w:sz w:val="22"/>
          <w:lang w:eastAsia="it-IT"/>
        </w:rPr>
        <w:t>Intrusion</w:t>
      </w:r>
      <w:proofErr w:type="spellEnd"/>
      <w:r w:rsidRPr="00873089">
        <w:rPr>
          <w:rFonts w:eastAsia="Arial" w:cstheme="minorHAnsi"/>
          <w:bCs/>
          <w:color w:val="auto"/>
          <w:sz w:val="22"/>
          <w:lang w:eastAsia="it-IT"/>
        </w:rPr>
        <w:t xml:space="preserve"> </w:t>
      </w:r>
      <w:proofErr w:type="spellStart"/>
      <w:r w:rsidRPr="00873089">
        <w:rPr>
          <w:rFonts w:eastAsia="Arial" w:cstheme="minorHAnsi"/>
          <w:bCs/>
          <w:color w:val="auto"/>
          <w:sz w:val="22"/>
          <w:lang w:eastAsia="it-IT"/>
        </w:rPr>
        <w:t>Prevention</w:t>
      </w:r>
      <w:proofErr w:type="spellEnd"/>
      <w:r w:rsidRPr="00873089">
        <w:rPr>
          <w:rFonts w:eastAsia="Arial" w:cstheme="minorHAnsi"/>
          <w:bCs/>
          <w:color w:val="auto"/>
          <w:sz w:val="22"/>
          <w:lang w:eastAsia="it-IT"/>
        </w:rPr>
        <w:t xml:space="preserve"> System </w:t>
      </w:r>
    </w:p>
    <w:p w14:paraId="35786474" w14:textId="42B8B7BF" w:rsidR="00446ECE" w:rsidRDefault="00446ECE" w:rsidP="00256B88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  <w:r w:rsidRPr="00873089">
        <w:rPr>
          <w:rFonts w:eastAsia="Arial" w:cstheme="minorHAnsi"/>
          <w:bCs/>
          <w:color w:val="auto"/>
          <w:sz w:val="22"/>
          <w:lang w:eastAsia="it-IT"/>
        </w:rPr>
        <w:t>componenti software attivi sviluppati per incrementare la sicurezza informatica di un sistema informatico, individuando, registrando le informazioni relative e tentando di segnalare e bloccare le attività dannose</w:t>
      </w:r>
      <w:r>
        <w:rPr>
          <w:rFonts w:eastAsia="Arial" w:cstheme="minorHAnsi"/>
          <w:bCs/>
          <w:color w:val="auto"/>
          <w:sz w:val="22"/>
          <w:lang w:eastAsia="it-IT"/>
        </w:rPr>
        <w:t>.</w:t>
      </w:r>
    </w:p>
    <w:p w14:paraId="66B296DF" w14:textId="77777777" w:rsidR="00446ECE" w:rsidRDefault="00446ECE" w:rsidP="00446ECE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</w:p>
    <w:p w14:paraId="6C52D5F4" w14:textId="77777777" w:rsidR="00446ECE" w:rsidRDefault="00446ECE" w:rsidP="00446ECE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>
        <w:rPr>
          <w:rFonts w:eastAsia="Arial" w:cstheme="minorHAnsi"/>
          <w:bCs/>
          <w:color w:val="auto"/>
          <w:sz w:val="22"/>
          <w:lang w:eastAsia="it-IT"/>
        </w:rPr>
        <w:t>WAN</w:t>
      </w:r>
      <w:r w:rsidRPr="00BF387E">
        <w:rPr>
          <w:rFonts w:eastAsia="Arial" w:cstheme="minorHAnsi"/>
          <w:bCs/>
          <w:color w:val="auto"/>
          <w:sz w:val="22"/>
          <w:lang w:eastAsia="it-IT"/>
        </w:rPr>
        <w:t xml:space="preserve"> </w:t>
      </w:r>
      <w:r>
        <w:rPr>
          <w:rFonts w:eastAsia="Arial" w:cstheme="minorHAnsi"/>
          <w:bCs/>
          <w:color w:val="auto"/>
          <w:sz w:val="22"/>
          <w:lang w:eastAsia="it-IT"/>
        </w:rPr>
        <w:t>– Wide Area Network</w:t>
      </w:r>
    </w:p>
    <w:p w14:paraId="40E6F5E4" w14:textId="77777777" w:rsidR="00446ECE" w:rsidRPr="00BF387E" w:rsidRDefault="00446ECE" w:rsidP="00446ECE">
      <w:pPr>
        <w:pStyle w:val="Paragrafoelenco"/>
        <w:rPr>
          <w:rFonts w:eastAsia="Arial" w:cstheme="minorHAnsi"/>
          <w:bCs/>
          <w:color w:val="auto"/>
          <w:sz w:val="22"/>
          <w:lang w:eastAsia="it-IT"/>
        </w:rPr>
      </w:pPr>
      <w:r>
        <w:rPr>
          <w:rFonts w:eastAsia="Arial" w:cstheme="minorHAnsi"/>
          <w:bCs/>
          <w:color w:val="auto"/>
          <w:sz w:val="22"/>
          <w:lang w:eastAsia="it-IT"/>
        </w:rPr>
        <w:t>rete di telecomunicazioni che si estende su una grande area geografica con lo scopo di mettere in comunicazione altre reti di computer. La più grande rete WAN mai realizzata, a cui si fa riferimento, è Internet.</w:t>
      </w:r>
    </w:p>
    <w:p w14:paraId="7773F63B" w14:textId="77777777" w:rsidR="00446ECE" w:rsidRPr="00873089" w:rsidRDefault="00446ECE" w:rsidP="00446ECE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</w:p>
    <w:p w14:paraId="36BA1D6F" w14:textId="77777777" w:rsidR="00446ECE" w:rsidRDefault="00446ECE" w:rsidP="00446ECE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 w:rsidRPr="00BF387E">
        <w:rPr>
          <w:rFonts w:eastAsia="Arial" w:cstheme="minorHAnsi"/>
          <w:bCs/>
          <w:color w:val="auto"/>
          <w:sz w:val="22"/>
          <w:lang w:eastAsia="it-IT"/>
        </w:rPr>
        <w:t xml:space="preserve">DHCP </w:t>
      </w:r>
      <w:r>
        <w:rPr>
          <w:rFonts w:eastAsia="Arial" w:cstheme="minorHAnsi"/>
          <w:bCs/>
          <w:color w:val="auto"/>
          <w:sz w:val="22"/>
          <w:lang w:eastAsia="it-IT"/>
        </w:rPr>
        <w:t>- D</w:t>
      </w:r>
      <w:r w:rsidRPr="00BF387E">
        <w:rPr>
          <w:rFonts w:eastAsia="Arial" w:cstheme="minorHAnsi"/>
          <w:bCs/>
          <w:color w:val="auto"/>
          <w:sz w:val="22"/>
          <w:lang w:eastAsia="it-IT"/>
        </w:rPr>
        <w:t xml:space="preserve">ynamic </w:t>
      </w:r>
      <w:r>
        <w:rPr>
          <w:rFonts w:eastAsia="Arial" w:cstheme="minorHAnsi"/>
          <w:bCs/>
          <w:color w:val="auto"/>
          <w:sz w:val="22"/>
          <w:lang w:eastAsia="it-IT"/>
        </w:rPr>
        <w:t>H</w:t>
      </w:r>
      <w:r w:rsidRPr="00BF387E">
        <w:rPr>
          <w:rFonts w:eastAsia="Arial" w:cstheme="minorHAnsi"/>
          <w:bCs/>
          <w:color w:val="auto"/>
          <w:sz w:val="22"/>
          <w:lang w:eastAsia="it-IT"/>
        </w:rPr>
        <w:t xml:space="preserve">ost </w:t>
      </w:r>
      <w:proofErr w:type="spellStart"/>
      <w:r>
        <w:rPr>
          <w:rFonts w:eastAsia="Arial" w:cstheme="minorHAnsi"/>
          <w:bCs/>
          <w:color w:val="auto"/>
          <w:sz w:val="22"/>
          <w:lang w:eastAsia="it-IT"/>
        </w:rPr>
        <w:t>C</w:t>
      </w:r>
      <w:r w:rsidRPr="00BF387E">
        <w:rPr>
          <w:rFonts w:eastAsia="Arial" w:cstheme="minorHAnsi"/>
          <w:bCs/>
          <w:color w:val="auto"/>
          <w:sz w:val="22"/>
          <w:lang w:eastAsia="it-IT"/>
        </w:rPr>
        <w:t>onfiguration</w:t>
      </w:r>
      <w:proofErr w:type="spellEnd"/>
      <w:r w:rsidRPr="00BF387E">
        <w:rPr>
          <w:rFonts w:eastAsia="Arial" w:cstheme="minorHAnsi"/>
          <w:bCs/>
          <w:color w:val="auto"/>
          <w:sz w:val="22"/>
          <w:lang w:eastAsia="it-IT"/>
        </w:rPr>
        <w:t xml:space="preserve"> </w:t>
      </w:r>
      <w:r>
        <w:rPr>
          <w:rFonts w:eastAsia="Arial" w:cstheme="minorHAnsi"/>
          <w:bCs/>
          <w:color w:val="auto"/>
          <w:sz w:val="22"/>
          <w:lang w:eastAsia="it-IT"/>
        </w:rPr>
        <w:t>P</w:t>
      </w:r>
      <w:r w:rsidRPr="00BF387E">
        <w:rPr>
          <w:rFonts w:eastAsia="Arial" w:cstheme="minorHAnsi"/>
          <w:bCs/>
          <w:color w:val="auto"/>
          <w:sz w:val="22"/>
          <w:lang w:eastAsia="it-IT"/>
        </w:rPr>
        <w:t>rotocol</w:t>
      </w:r>
    </w:p>
    <w:p w14:paraId="1D0809A9" w14:textId="642081E1" w:rsidR="00446ECE" w:rsidRPr="00764F9E" w:rsidRDefault="00446ECE" w:rsidP="00446ECE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  <w:r w:rsidRPr="00764F9E">
        <w:rPr>
          <w:rFonts w:eastAsia="Arial" w:cstheme="minorHAnsi"/>
          <w:bCs/>
          <w:color w:val="auto"/>
          <w:sz w:val="22"/>
          <w:lang w:eastAsia="it-IT"/>
        </w:rPr>
        <w:t xml:space="preserve">protocollo di rete </w:t>
      </w:r>
      <w:r>
        <w:rPr>
          <w:rFonts w:eastAsia="Arial" w:cstheme="minorHAnsi"/>
          <w:bCs/>
          <w:color w:val="auto"/>
          <w:sz w:val="22"/>
          <w:lang w:eastAsia="it-IT"/>
        </w:rPr>
        <w:t>che permette ai dispositivi di una rete locale di ricevere automaticamente la configurazione IP.</w:t>
      </w:r>
    </w:p>
    <w:p w14:paraId="5867662B" w14:textId="77777777" w:rsidR="00446ECE" w:rsidRPr="00BF387E" w:rsidRDefault="00446ECE" w:rsidP="00446ECE">
      <w:pPr>
        <w:pStyle w:val="Paragrafoelenco"/>
        <w:rPr>
          <w:rFonts w:eastAsia="Arial" w:cstheme="minorHAnsi"/>
          <w:bCs/>
          <w:color w:val="auto"/>
          <w:sz w:val="22"/>
          <w:lang w:eastAsia="it-IT"/>
        </w:rPr>
      </w:pPr>
    </w:p>
    <w:p w14:paraId="11C76E4B" w14:textId="77777777" w:rsidR="00446ECE" w:rsidRDefault="00446ECE" w:rsidP="00446ECE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 w:rsidRPr="00BF387E">
        <w:rPr>
          <w:rFonts w:eastAsia="Arial" w:cstheme="minorHAnsi"/>
          <w:bCs/>
          <w:color w:val="auto"/>
          <w:sz w:val="22"/>
          <w:lang w:eastAsia="it-IT"/>
        </w:rPr>
        <w:t xml:space="preserve">NAS </w:t>
      </w:r>
      <w:r>
        <w:rPr>
          <w:rFonts w:eastAsia="Arial" w:cstheme="minorHAnsi"/>
          <w:bCs/>
          <w:color w:val="auto"/>
          <w:sz w:val="22"/>
          <w:lang w:eastAsia="it-IT"/>
        </w:rPr>
        <w:t xml:space="preserve">- </w:t>
      </w:r>
      <w:r w:rsidRPr="00BF387E">
        <w:rPr>
          <w:rFonts w:eastAsia="Arial" w:cstheme="minorHAnsi"/>
          <w:bCs/>
          <w:color w:val="auto"/>
          <w:sz w:val="22"/>
          <w:lang w:eastAsia="it-IT"/>
        </w:rPr>
        <w:t xml:space="preserve">Network Attached Storage </w:t>
      </w:r>
    </w:p>
    <w:p w14:paraId="2ADEF197" w14:textId="7368276A" w:rsidR="00446ECE" w:rsidRPr="00472D6E" w:rsidRDefault="00446ECE" w:rsidP="00446ECE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  <w:r w:rsidRPr="0081746A">
        <w:rPr>
          <w:rFonts w:eastAsia="Arial" w:cstheme="minorHAnsi"/>
          <w:bCs/>
          <w:color w:val="auto"/>
          <w:sz w:val="22"/>
          <w:lang w:eastAsia="it-IT"/>
        </w:rPr>
        <w:t>dispositivo di archiviazione di rete che permette di salvare, condividere e accedere ai file da più dispositivi connessi.</w:t>
      </w:r>
    </w:p>
    <w:p w14:paraId="45E6E620" w14:textId="77777777" w:rsidR="00446ECE" w:rsidRPr="00BF387E" w:rsidRDefault="00446ECE" w:rsidP="00446ECE">
      <w:pPr>
        <w:pStyle w:val="Paragrafoelenco"/>
        <w:rPr>
          <w:rFonts w:eastAsia="Arial" w:cstheme="minorHAnsi"/>
          <w:bCs/>
          <w:color w:val="auto"/>
          <w:sz w:val="22"/>
          <w:lang w:eastAsia="it-IT"/>
        </w:rPr>
      </w:pPr>
    </w:p>
    <w:p w14:paraId="46174346" w14:textId="77777777" w:rsidR="00446ECE" w:rsidRDefault="00446ECE" w:rsidP="00446ECE">
      <w:pPr>
        <w:pStyle w:val="Paragrafoelenco"/>
        <w:numPr>
          <w:ilvl w:val="0"/>
          <w:numId w:val="5"/>
        </w:numPr>
        <w:rPr>
          <w:rFonts w:eastAsia="Arial" w:cstheme="minorHAnsi"/>
          <w:bCs/>
          <w:color w:val="auto"/>
          <w:sz w:val="22"/>
          <w:lang w:eastAsia="it-IT"/>
        </w:rPr>
      </w:pPr>
      <w:r w:rsidRPr="009C6A84">
        <w:rPr>
          <w:rFonts w:eastAsia="Arial" w:cstheme="minorHAnsi"/>
          <w:bCs/>
          <w:color w:val="auto"/>
          <w:sz w:val="22"/>
          <w:lang w:eastAsia="it-IT"/>
        </w:rPr>
        <w:t xml:space="preserve">DVWA </w:t>
      </w:r>
      <w:r>
        <w:rPr>
          <w:rFonts w:eastAsia="Arial" w:cstheme="minorHAnsi"/>
          <w:bCs/>
          <w:color w:val="auto"/>
          <w:sz w:val="22"/>
          <w:lang w:eastAsia="it-IT"/>
        </w:rPr>
        <w:t xml:space="preserve">- </w:t>
      </w:r>
      <w:proofErr w:type="spellStart"/>
      <w:r w:rsidRPr="009C6A84">
        <w:rPr>
          <w:rFonts w:eastAsia="Arial" w:cstheme="minorHAnsi"/>
          <w:bCs/>
          <w:color w:val="auto"/>
          <w:sz w:val="22"/>
          <w:lang w:eastAsia="it-IT"/>
        </w:rPr>
        <w:t>Damn</w:t>
      </w:r>
      <w:proofErr w:type="spellEnd"/>
      <w:r w:rsidRPr="009C6A84">
        <w:rPr>
          <w:rFonts w:eastAsia="Arial" w:cstheme="minorHAnsi"/>
          <w:bCs/>
          <w:color w:val="auto"/>
          <w:sz w:val="22"/>
          <w:lang w:eastAsia="it-IT"/>
        </w:rPr>
        <w:t xml:space="preserve"> </w:t>
      </w:r>
      <w:proofErr w:type="spellStart"/>
      <w:r w:rsidRPr="009C6A84">
        <w:rPr>
          <w:rFonts w:eastAsia="Arial" w:cstheme="minorHAnsi"/>
          <w:bCs/>
          <w:color w:val="auto"/>
          <w:sz w:val="22"/>
          <w:lang w:eastAsia="it-IT"/>
        </w:rPr>
        <w:t>Vulnerable</w:t>
      </w:r>
      <w:proofErr w:type="spellEnd"/>
      <w:r w:rsidRPr="009C6A84">
        <w:rPr>
          <w:rFonts w:eastAsia="Arial" w:cstheme="minorHAnsi"/>
          <w:bCs/>
          <w:color w:val="auto"/>
          <w:sz w:val="22"/>
          <w:lang w:eastAsia="it-IT"/>
        </w:rPr>
        <w:t xml:space="preserve"> Web Application</w:t>
      </w:r>
    </w:p>
    <w:p w14:paraId="057CB29E" w14:textId="6416F654" w:rsidR="00446ECE" w:rsidRDefault="00446ECE" w:rsidP="00446ECE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  <w:r w:rsidRPr="00C61903">
        <w:rPr>
          <w:rFonts w:eastAsia="Arial" w:cstheme="minorHAnsi"/>
          <w:bCs/>
          <w:color w:val="auto"/>
          <w:sz w:val="22"/>
          <w:lang w:eastAsia="it-IT"/>
        </w:rPr>
        <w:t>applicazione web intenzionalmente vulnerabile, progettata per testare e migliorare le competenze in cybersecurity e penetration testing.</w:t>
      </w:r>
    </w:p>
    <w:p w14:paraId="1BDD173D" w14:textId="77777777" w:rsidR="00446ECE" w:rsidRDefault="00446ECE" w:rsidP="00446ECE">
      <w:pPr>
        <w:ind w:left="720"/>
        <w:rPr>
          <w:rFonts w:eastAsia="Arial" w:cstheme="minorHAnsi"/>
          <w:bCs/>
          <w:color w:val="auto"/>
          <w:sz w:val="22"/>
          <w:lang w:eastAsia="it-IT"/>
        </w:rPr>
      </w:pPr>
    </w:p>
    <w:p w14:paraId="0BD14FB6" w14:textId="77777777" w:rsidR="00446ECE" w:rsidRDefault="00446ECE" w:rsidP="00446ECE">
      <w:pPr>
        <w:pStyle w:val="Paragrafoelenco"/>
        <w:numPr>
          <w:ilvl w:val="0"/>
          <w:numId w:val="5"/>
        </w:numPr>
        <w:rPr>
          <w:rFonts w:eastAsia="Times New Roman" w:cstheme="minorHAnsi"/>
          <w:bCs/>
          <w:color w:val="auto"/>
          <w:sz w:val="22"/>
        </w:rPr>
      </w:pPr>
      <w:r>
        <w:rPr>
          <w:rFonts w:eastAsia="Times New Roman" w:cstheme="minorHAnsi"/>
          <w:bCs/>
          <w:color w:val="auto"/>
          <w:sz w:val="22"/>
        </w:rPr>
        <w:t>FIREWALL</w:t>
      </w:r>
    </w:p>
    <w:p w14:paraId="3EB681A9" w14:textId="79AD0DD0" w:rsidR="00AB3E19" w:rsidRDefault="00446ECE" w:rsidP="00AB3E19">
      <w:pPr>
        <w:ind w:left="720"/>
        <w:rPr>
          <w:rFonts w:eastAsia="Times New Roman" w:cstheme="minorHAnsi"/>
          <w:bCs/>
          <w:color w:val="auto"/>
          <w:sz w:val="22"/>
        </w:rPr>
      </w:pPr>
      <w:r w:rsidRPr="004C6953">
        <w:rPr>
          <w:rFonts w:eastAsia="Times New Roman" w:cstheme="minorHAnsi"/>
          <w:bCs/>
          <w:color w:val="auto"/>
          <w:sz w:val="22"/>
        </w:rPr>
        <w:t>componente hardware e/o software di difesa perimetrale di una rete che può anche svolgere funzioni di collegamento tra due o più segmenti di rete</w:t>
      </w:r>
      <w:r>
        <w:rPr>
          <w:rFonts w:eastAsia="Times New Roman" w:cstheme="minorHAnsi"/>
          <w:bCs/>
          <w:color w:val="auto"/>
          <w:sz w:val="22"/>
        </w:rPr>
        <w:t xml:space="preserve">. </w:t>
      </w:r>
    </w:p>
    <w:p w14:paraId="5D8921B1" w14:textId="77777777" w:rsidR="00AB3E19" w:rsidRDefault="00AB3E19" w:rsidP="00AB3E19">
      <w:pPr>
        <w:ind w:left="720"/>
        <w:rPr>
          <w:rFonts w:eastAsia="Times New Roman" w:cstheme="minorHAnsi"/>
          <w:bCs/>
          <w:color w:val="auto"/>
          <w:sz w:val="22"/>
        </w:rPr>
      </w:pPr>
    </w:p>
    <w:p w14:paraId="2DD14970" w14:textId="77777777" w:rsidR="00AB3E19" w:rsidRDefault="00AB3E19" w:rsidP="00AB3E19">
      <w:pPr>
        <w:pStyle w:val="Paragrafoelenco"/>
        <w:numPr>
          <w:ilvl w:val="0"/>
          <w:numId w:val="5"/>
        </w:numPr>
        <w:rPr>
          <w:rFonts w:eastAsia="Times New Roman" w:cstheme="minorHAnsi"/>
          <w:bCs/>
          <w:color w:val="auto"/>
          <w:sz w:val="22"/>
        </w:rPr>
      </w:pPr>
      <w:r w:rsidRPr="00AB3E19">
        <w:rPr>
          <w:rFonts w:eastAsia="Times New Roman" w:cstheme="minorHAnsi"/>
          <w:bCs/>
          <w:color w:val="auto"/>
          <w:sz w:val="22"/>
        </w:rPr>
        <w:t>SOC (Security Operations Center)</w:t>
      </w:r>
    </w:p>
    <w:p w14:paraId="5203DDF1" w14:textId="367E3A4F" w:rsidR="00AB3E19" w:rsidRPr="00AB3E19" w:rsidRDefault="00AB3E19" w:rsidP="00AB3E19">
      <w:pPr>
        <w:pStyle w:val="Paragrafoelenco"/>
        <w:rPr>
          <w:rFonts w:eastAsia="Times New Roman" w:cstheme="minorHAnsi"/>
          <w:bCs/>
          <w:color w:val="auto"/>
          <w:sz w:val="22"/>
        </w:rPr>
      </w:pPr>
      <w:r w:rsidRPr="00AB3E19">
        <w:rPr>
          <w:rFonts w:eastAsia="Times New Roman" w:cstheme="minorHAnsi"/>
          <w:bCs/>
          <w:color w:val="auto"/>
          <w:sz w:val="22"/>
        </w:rPr>
        <w:t xml:space="preserve">centro operativo dedicato alla sicurezza informatica dove </w:t>
      </w:r>
      <w:proofErr w:type="gramStart"/>
      <w:r w:rsidRPr="00AB3E19">
        <w:rPr>
          <w:rFonts w:eastAsia="Times New Roman" w:cstheme="minorHAnsi"/>
          <w:bCs/>
          <w:color w:val="auto"/>
          <w:sz w:val="22"/>
        </w:rPr>
        <w:t>un team</w:t>
      </w:r>
      <w:proofErr w:type="gramEnd"/>
      <w:r w:rsidRPr="00AB3E19">
        <w:rPr>
          <w:rFonts w:eastAsia="Times New Roman" w:cstheme="minorHAnsi"/>
          <w:bCs/>
          <w:color w:val="auto"/>
          <w:sz w:val="22"/>
        </w:rPr>
        <w:t xml:space="preserve"> di esperti monitora, rileva, analizza e risponde alle minacce alla sicurezza informatica di un'organizzazione.</w:t>
      </w:r>
    </w:p>
    <w:sectPr w:rsidR="00AB3E19" w:rsidRPr="00AB3E19" w:rsidSect="000821D9">
      <w:headerReference w:type="default" r:id="rId18"/>
      <w:footerReference w:type="default" r:id="rId19"/>
      <w:footerReference w:type="first" r:id="rId20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2C730E" w14:textId="77777777" w:rsidR="00856C5E" w:rsidRDefault="00856C5E" w:rsidP="004B7E44">
      <w:r>
        <w:separator/>
      </w:r>
    </w:p>
  </w:endnote>
  <w:endnote w:type="continuationSeparator" w:id="0">
    <w:p w14:paraId="1603ABFE" w14:textId="77777777" w:rsidR="00856C5E" w:rsidRDefault="00856C5E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altName w:val="Calibr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5D819484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04EEF033" w14:textId="54031B13" w:rsidR="00576F83" w:rsidRDefault="00576F83" w:rsidP="00576F83">
          <w:pPr>
            <w:pStyle w:val="Pidipagina"/>
            <w:rPr>
              <w:lang w:bidi="it-IT"/>
            </w:rPr>
          </w:pPr>
          <w:r>
            <w:rPr>
              <w:lang w:bidi="it-IT"/>
            </w:rPr>
            <w:t>Fal</w:t>
          </w:r>
          <w:r w:rsidR="00204195">
            <w:rPr>
              <w:lang w:bidi="it-IT"/>
            </w:rPr>
            <w:t>c</w:t>
          </w:r>
          <w:r>
            <w:rPr>
              <w:lang w:bidi="it-IT"/>
            </w:rPr>
            <w:t>onLock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9F2666" w14:textId="77777777" w:rsidR="005A718F" w:rsidRDefault="005A718F" w:rsidP="004B7E44">
        <w:pPr>
          <w:pStyle w:val="Pidipagina"/>
        </w:pPr>
        <w:r>
          <w:rPr>
            <w:lang w:bidi="it-IT"/>
          </w:rPr>
          <w:fldChar w:fldCharType="begin"/>
        </w:r>
        <w:r>
          <w:rPr>
            <w:lang w:bidi="it-IT"/>
          </w:rPr>
          <w:instrText xml:space="preserve"> PAGE   \* MERGEFORMAT </w:instrText>
        </w:r>
        <w:r>
          <w:rPr>
            <w:lang w:bidi="it-IT"/>
          </w:rPr>
          <w:fldChar w:fldCharType="separate"/>
        </w:r>
        <w:r w:rsidR="009120E9">
          <w:rPr>
            <w:noProof/>
            <w:lang w:bidi="it-IT"/>
          </w:rPr>
          <w:t>1</w:t>
        </w:r>
        <w:r>
          <w:rPr>
            <w:noProof/>
            <w:lang w:bidi="it-IT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46FDFF" w14:textId="77777777" w:rsidR="00856C5E" w:rsidRDefault="00856C5E" w:rsidP="004B7E44">
      <w:r>
        <w:separator/>
      </w:r>
    </w:p>
  </w:footnote>
  <w:footnote w:type="continuationSeparator" w:id="0">
    <w:p w14:paraId="5A3E5E40" w14:textId="77777777" w:rsidR="00856C5E" w:rsidRDefault="00856C5E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756A878A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42CE0A36" w14:textId="77777777" w:rsidR="004B7E44" w:rsidRDefault="004B7E44" w:rsidP="004B7E44">
          <w:pPr>
            <w:pStyle w:val="Intestazione"/>
          </w:pPr>
          <w:r>
            <w:rPr>
              <w:noProof/>
              <w:lang w:bidi="it-IT"/>
            </w:rPr>
            <mc:AlternateContent>
              <mc:Choice Requires="wps">
                <w:drawing>
                  <wp:inline distT="0" distB="0" distL="0" distR="0" wp14:anchorId="7A8B3F4E" wp14:editId="4B087A23">
                    <wp:extent cx="1352282" cy="592428"/>
                    <wp:effectExtent l="0" t="0" r="635" b="0"/>
                    <wp:docPr id="11" name="Rettango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33F2061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it-IT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7A8B3F4E" id="Rettangolo 11" o:spid="_x0000_s1031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233F2061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it-IT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it-IT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E1E8E"/>
    <w:multiLevelType w:val="hybridMultilevel"/>
    <w:tmpl w:val="DEB20C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3877A0">
      <w:start w:val="10"/>
      <w:numFmt w:val="bullet"/>
      <w:lvlText w:val="-"/>
      <w:lvlJc w:val="left"/>
      <w:pPr>
        <w:ind w:left="2880" w:hanging="360"/>
      </w:pPr>
      <w:rPr>
        <w:rFonts w:ascii="Microsoft Sans Serif" w:eastAsia="Arial" w:hAnsi="Microsoft Sans Serif" w:cs="Microsoft Sans Serif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94D86"/>
    <w:multiLevelType w:val="hybridMultilevel"/>
    <w:tmpl w:val="8814E8F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31343D6"/>
    <w:multiLevelType w:val="multilevel"/>
    <w:tmpl w:val="532E80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5527434"/>
    <w:multiLevelType w:val="hybridMultilevel"/>
    <w:tmpl w:val="2A7E68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6C66B0"/>
    <w:multiLevelType w:val="hybridMultilevel"/>
    <w:tmpl w:val="EC04D882"/>
    <w:lvl w:ilvl="0" w:tplc="7C0EC0B8">
      <w:start w:val="1"/>
      <w:numFmt w:val="bullet"/>
      <w:lvlText w:val=""/>
      <w:lvlJc w:val="left"/>
      <w:pPr>
        <w:ind w:left="1353" w:hanging="360"/>
      </w:pPr>
      <w:rPr>
        <w:rFonts w:ascii="Wingdings" w:hAnsi="Wingdings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5" w15:restartNumberingAfterBreak="0">
    <w:nsid w:val="29462AFD"/>
    <w:multiLevelType w:val="hybridMultilevel"/>
    <w:tmpl w:val="E662DF48"/>
    <w:lvl w:ilvl="0" w:tplc="0410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6" w15:restartNumberingAfterBreak="0">
    <w:nsid w:val="31152FC3"/>
    <w:multiLevelType w:val="multilevel"/>
    <w:tmpl w:val="1E9CD1F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35040941"/>
    <w:multiLevelType w:val="multilevel"/>
    <w:tmpl w:val="749860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6615FB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E5D2CFE"/>
    <w:multiLevelType w:val="multilevel"/>
    <w:tmpl w:val="E7EE1D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4A3536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1516697"/>
    <w:multiLevelType w:val="hybridMultilevel"/>
    <w:tmpl w:val="E988BE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1E6E44"/>
    <w:multiLevelType w:val="multilevel"/>
    <w:tmpl w:val="F2401E5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82B3C13"/>
    <w:multiLevelType w:val="hybridMultilevel"/>
    <w:tmpl w:val="A43048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B70CCC"/>
    <w:multiLevelType w:val="multilevel"/>
    <w:tmpl w:val="0410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 w15:restartNumberingAfterBreak="0">
    <w:nsid w:val="5D1B0C9E"/>
    <w:multiLevelType w:val="hybridMultilevel"/>
    <w:tmpl w:val="5AE6B0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C16E15"/>
    <w:multiLevelType w:val="hybridMultilevel"/>
    <w:tmpl w:val="B1C21592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3796BF6"/>
    <w:multiLevelType w:val="hybridMultilevel"/>
    <w:tmpl w:val="C7F8F7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38526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14307B"/>
    <w:multiLevelType w:val="multilevel"/>
    <w:tmpl w:val="79845E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9890923"/>
    <w:multiLevelType w:val="multilevel"/>
    <w:tmpl w:val="79845E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A1210BE"/>
    <w:multiLevelType w:val="hybridMultilevel"/>
    <w:tmpl w:val="F98299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815857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0E715E5"/>
    <w:multiLevelType w:val="multilevel"/>
    <w:tmpl w:val="E7EE1D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68A596F"/>
    <w:multiLevelType w:val="hybridMultilevel"/>
    <w:tmpl w:val="67B4F2F4"/>
    <w:lvl w:ilvl="0" w:tplc="041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86570017">
    <w:abstractNumId w:val="17"/>
  </w:num>
  <w:num w:numId="2" w16cid:durableId="2080128453">
    <w:abstractNumId w:val="19"/>
  </w:num>
  <w:num w:numId="3" w16cid:durableId="1743794130">
    <w:abstractNumId w:val="6"/>
  </w:num>
  <w:num w:numId="4" w16cid:durableId="1735660924">
    <w:abstractNumId w:val="20"/>
  </w:num>
  <w:num w:numId="5" w16cid:durableId="459500894">
    <w:abstractNumId w:val="0"/>
  </w:num>
  <w:num w:numId="6" w16cid:durableId="822282809">
    <w:abstractNumId w:val="14"/>
  </w:num>
  <w:num w:numId="7" w16cid:durableId="826483815">
    <w:abstractNumId w:val="10"/>
  </w:num>
  <w:num w:numId="8" w16cid:durableId="2115248823">
    <w:abstractNumId w:val="21"/>
  </w:num>
  <w:num w:numId="9" w16cid:durableId="1093476902">
    <w:abstractNumId w:val="8"/>
  </w:num>
  <w:num w:numId="10" w16cid:durableId="2117559081">
    <w:abstractNumId w:val="22"/>
  </w:num>
  <w:num w:numId="11" w16cid:durableId="1856000091">
    <w:abstractNumId w:val="1"/>
  </w:num>
  <w:num w:numId="12" w16cid:durableId="1921015706">
    <w:abstractNumId w:val="15"/>
  </w:num>
  <w:num w:numId="13" w16cid:durableId="1375698196">
    <w:abstractNumId w:val="9"/>
  </w:num>
  <w:num w:numId="14" w16cid:durableId="1379936279">
    <w:abstractNumId w:val="5"/>
  </w:num>
  <w:num w:numId="15" w16cid:durableId="571309453">
    <w:abstractNumId w:val="16"/>
  </w:num>
  <w:num w:numId="16" w16cid:durableId="850681700">
    <w:abstractNumId w:val="7"/>
  </w:num>
  <w:num w:numId="17" w16cid:durableId="211814801">
    <w:abstractNumId w:val="12"/>
  </w:num>
  <w:num w:numId="18" w16cid:durableId="1724283950">
    <w:abstractNumId w:val="2"/>
  </w:num>
  <w:num w:numId="19" w16cid:durableId="1793356155">
    <w:abstractNumId w:val="13"/>
  </w:num>
  <w:num w:numId="20" w16cid:durableId="1260067769">
    <w:abstractNumId w:val="11"/>
  </w:num>
  <w:num w:numId="21" w16cid:durableId="847789148">
    <w:abstractNumId w:val="18"/>
  </w:num>
  <w:num w:numId="22" w16cid:durableId="1755937630">
    <w:abstractNumId w:val="3"/>
  </w:num>
  <w:num w:numId="23" w16cid:durableId="669286139">
    <w:abstractNumId w:val="4"/>
  </w:num>
  <w:num w:numId="24" w16cid:durableId="110357795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BDA"/>
    <w:rsid w:val="000111C0"/>
    <w:rsid w:val="00011CBF"/>
    <w:rsid w:val="000170E4"/>
    <w:rsid w:val="00061374"/>
    <w:rsid w:val="000623D4"/>
    <w:rsid w:val="000658E8"/>
    <w:rsid w:val="000821D9"/>
    <w:rsid w:val="00084653"/>
    <w:rsid w:val="00091A02"/>
    <w:rsid w:val="0009201B"/>
    <w:rsid w:val="00097FB7"/>
    <w:rsid w:val="000A7252"/>
    <w:rsid w:val="000A7EE9"/>
    <w:rsid w:val="000B30DA"/>
    <w:rsid w:val="000B3C9D"/>
    <w:rsid w:val="000B5259"/>
    <w:rsid w:val="000D0E82"/>
    <w:rsid w:val="000E1A81"/>
    <w:rsid w:val="000E27A3"/>
    <w:rsid w:val="000E6D68"/>
    <w:rsid w:val="000F0717"/>
    <w:rsid w:val="000F26B7"/>
    <w:rsid w:val="00110D22"/>
    <w:rsid w:val="00114F11"/>
    <w:rsid w:val="001277FB"/>
    <w:rsid w:val="001304EC"/>
    <w:rsid w:val="00132A2D"/>
    <w:rsid w:val="0013569B"/>
    <w:rsid w:val="001415FB"/>
    <w:rsid w:val="00142731"/>
    <w:rsid w:val="00145B92"/>
    <w:rsid w:val="00150212"/>
    <w:rsid w:val="00155904"/>
    <w:rsid w:val="001615BC"/>
    <w:rsid w:val="00170064"/>
    <w:rsid w:val="00173FC1"/>
    <w:rsid w:val="0018001B"/>
    <w:rsid w:val="00180D61"/>
    <w:rsid w:val="0018482A"/>
    <w:rsid w:val="001A0D5E"/>
    <w:rsid w:val="001A2434"/>
    <w:rsid w:val="001B4180"/>
    <w:rsid w:val="001C2C1E"/>
    <w:rsid w:val="001C3933"/>
    <w:rsid w:val="001D4F29"/>
    <w:rsid w:val="001D7A29"/>
    <w:rsid w:val="001E0060"/>
    <w:rsid w:val="001F6045"/>
    <w:rsid w:val="00201BBD"/>
    <w:rsid w:val="00203E88"/>
    <w:rsid w:val="00204195"/>
    <w:rsid w:val="00204921"/>
    <w:rsid w:val="00205BE2"/>
    <w:rsid w:val="002060F8"/>
    <w:rsid w:val="00216B44"/>
    <w:rsid w:val="00222260"/>
    <w:rsid w:val="00224A13"/>
    <w:rsid w:val="00227197"/>
    <w:rsid w:val="002403EF"/>
    <w:rsid w:val="00245456"/>
    <w:rsid w:val="002467CE"/>
    <w:rsid w:val="00256B88"/>
    <w:rsid w:val="00257487"/>
    <w:rsid w:val="002824FB"/>
    <w:rsid w:val="00293B83"/>
    <w:rsid w:val="002A5BD6"/>
    <w:rsid w:val="002B42DD"/>
    <w:rsid w:val="002B45D2"/>
    <w:rsid w:val="002B6323"/>
    <w:rsid w:val="002C14C4"/>
    <w:rsid w:val="002C17F3"/>
    <w:rsid w:val="002C27DE"/>
    <w:rsid w:val="002C47FE"/>
    <w:rsid w:val="002C5FC3"/>
    <w:rsid w:val="002D3D17"/>
    <w:rsid w:val="002D466A"/>
    <w:rsid w:val="002D793D"/>
    <w:rsid w:val="002D7F66"/>
    <w:rsid w:val="002E041E"/>
    <w:rsid w:val="002E1F4A"/>
    <w:rsid w:val="002E5566"/>
    <w:rsid w:val="002F2B21"/>
    <w:rsid w:val="0030454E"/>
    <w:rsid w:val="00312639"/>
    <w:rsid w:val="0031589C"/>
    <w:rsid w:val="003166EC"/>
    <w:rsid w:val="00322411"/>
    <w:rsid w:val="00322869"/>
    <w:rsid w:val="003233C6"/>
    <w:rsid w:val="0033263C"/>
    <w:rsid w:val="00334ABF"/>
    <w:rsid w:val="003379D9"/>
    <w:rsid w:val="00340542"/>
    <w:rsid w:val="00341A4C"/>
    <w:rsid w:val="003445B0"/>
    <w:rsid w:val="003522F2"/>
    <w:rsid w:val="00352BEF"/>
    <w:rsid w:val="00354AFA"/>
    <w:rsid w:val="00356069"/>
    <w:rsid w:val="0035685D"/>
    <w:rsid w:val="00356A5B"/>
    <w:rsid w:val="0036661A"/>
    <w:rsid w:val="003749E2"/>
    <w:rsid w:val="00397C0D"/>
    <w:rsid w:val="003B593D"/>
    <w:rsid w:val="003C597E"/>
    <w:rsid w:val="003C6826"/>
    <w:rsid w:val="003C74D4"/>
    <w:rsid w:val="003D0496"/>
    <w:rsid w:val="003D18BF"/>
    <w:rsid w:val="003D6BDA"/>
    <w:rsid w:val="003D7459"/>
    <w:rsid w:val="003D7F11"/>
    <w:rsid w:val="003E60B6"/>
    <w:rsid w:val="003F68EB"/>
    <w:rsid w:val="00404DD3"/>
    <w:rsid w:val="004062F0"/>
    <w:rsid w:val="0041513F"/>
    <w:rsid w:val="00417D84"/>
    <w:rsid w:val="00421185"/>
    <w:rsid w:val="00425148"/>
    <w:rsid w:val="00432B60"/>
    <w:rsid w:val="00446ECE"/>
    <w:rsid w:val="00462F9B"/>
    <w:rsid w:val="00463B47"/>
    <w:rsid w:val="00464B10"/>
    <w:rsid w:val="00466F80"/>
    <w:rsid w:val="00467DDC"/>
    <w:rsid w:val="004716E4"/>
    <w:rsid w:val="00472D6E"/>
    <w:rsid w:val="00472FA7"/>
    <w:rsid w:val="00474799"/>
    <w:rsid w:val="00475E3D"/>
    <w:rsid w:val="00476085"/>
    <w:rsid w:val="0048054F"/>
    <w:rsid w:val="0048248D"/>
    <w:rsid w:val="00482FBA"/>
    <w:rsid w:val="004A313A"/>
    <w:rsid w:val="004B29CF"/>
    <w:rsid w:val="004B321B"/>
    <w:rsid w:val="004B7E44"/>
    <w:rsid w:val="004C075A"/>
    <w:rsid w:val="004C32B7"/>
    <w:rsid w:val="004C6953"/>
    <w:rsid w:val="004D1B1B"/>
    <w:rsid w:val="004D4362"/>
    <w:rsid w:val="004D5252"/>
    <w:rsid w:val="004D6C19"/>
    <w:rsid w:val="004E48A1"/>
    <w:rsid w:val="004F2B86"/>
    <w:rsid w:val="004F49AF"/>
    <w:rsid w:val="004F716E"/>
    <w:rsid w:val="00500CEC"/>
    <w:rsid w:val="0050282D"/>
    <w:rsid w:val="00502FCF"/>
    <w:rsid w:val="00510231"/>
    <w:rsid w:val="00514604"/>
    <w:rsid w:val="00515957"/>
    <w:rsid w:val="00525D69"/>
    <w:rsid w:val="00526DE3"/>
    <w:rsid w:val="00530F5F"/>
    <w:rsid w:val="005338FF"/>
    <w:rsid w:val="00535DF4"/>
    <w:rsid w:val="00537724"/>
    <w:rsid w:val="005517B8"/>
    <w:rsid w:val="0056305D"/>
    <w:rsid w:val="00565BA4"/>
    <w:rsid w:val="00572C43"/>
    <w:rsid w:val="00576F83"/>
    <w:rsid w:val="005803EC"/>
    <w:rsid w:val="0058172D"/>
    <w:rsid w:val="00582230"/>
    <w:rsid w:val="00582E92"/>
    <w:rsid w:val="005835C7"/>
    <w:rsid w:val="005841ED"/>
    <w:rsid w:val="00585279"/>
    <w:rsid w:val="0059137D"/>
    <w:rsid w:val="005A4B78"/>
    <w:rsid w:val="005A718F"/>
    <w:rsid w:val="005A756A"/>
    <w:rsid w:val="005B0884"/>
    <w:rsid w:val="005C2D65"/>
    <w:rsid w:val="005C6481"/>
    <w:rsid w:val="005D413A"/>
    <w:rsid w:val="005E0413"/>
    <w:rsid w:val="005E0FEC"/>
    <w:rsid w:val="005E1879"/>
    <w:rsid w:val="005E45F2"/>
    <w:rsid w:val="005E593C"/>
    <w:rsid w:val="005F1626"/>
    <w:rsid w:val="005F3668"/>
    <w:rsid w:val="00603E6E"/>
    <w:rsid w:val="00610192"/>
    <w:rsid w:val="006124B7"/>
    <w:rsid w:val="0062031B"/>
    <w:rsid w:val="006230D2"/>
    <w:rsid w:val="00625CEE"/>
    <w:rsid w:val="00632AAF"/>
    <w:rsid w:val="0063435F"/>
    <w:rsid w:val="00641202"/>
    <w:rsid w:val="00642124"/>
    <w:rsid w:val="006437C1"/>
    <w:rsid w:val="00643B1B"/>
    <w:rsid w:val="00647CAD"/>
    <w:rsid w:val="00652283"/>
    <w:rsid w:val="00653338"/>
    <w:rsid w:val="006552D2"/>
    <w:rsid w:val="00655C4E"/>
    <w:rsid w:val="00657A5F"/>
    <w:rsid w:val="00660103"/>
    <w:rsid w:val="00665833"/>
    <w:rsid w:val="006677F2"/>
    <w:rsid w:val="00667C63"/>
    <w:rsid w:val="00671953"/>
    <w:rsid w:val="00675392"/>
    <w:rsid w:val="00677C26"/>
    <w:rsid w:val="0068119E"/>
    <w:rsid w:val="00684ADB"/>
    <w:rsid w:val="00685BFC"/>
    <w:rsid w:val="0069090B"/>
    <w:rsid w:val="00696DFA"/>
    <w:rsid w:val="006A3CE7"/>
    <w:rsid w:val="006A5C0E"/>
    <w:rsid w:val="006B31BB"/>
    <w:rsid w:val="006B4464"/>
    <w:rsid w:val="006D555B"/>
    <w:rsid w:val="006E761C"/>
    <w:rsid w:val="006F042F"/>
    <w:rsid w:val="006F5822"/>
    <w:rsid w:val="00701809"/>
    <w:rsid w:val="00706006"/>
    <w:rsid w:val="00730ABC"/>
    <w:rsid w:val="00740D54"/>
    <w:rsid w:val="00741E06"/>
    <w:rsid w:val="007516CF"/>
    <w:rsid w:val="007523E3"/>
    <w:rsid w:val="0075494E"/>
    <w:rsid w:val="00757B0E"/>
    <w:rsid w:val="00763D75"/>
    <w:rsid w:val="00764F9E"/>
    <w:rsid w:val="00767DCA"/>
    <w:rsid w:val="0077178C"/>
    <w:rsid w:val="00775739"/>
    <w:rsid w:val="00787C60"/>
    <w:rsid w:val="00792032"/>
    <w:rsid w:val="00795AB0"/>
    <w:rsid w:val="00797979"/>
    <w:rsid w:val="007A0716"/>
    <w:rsid w:val="007A1D0C"/>
    <w:rsid w:val="007A2759"/>
    <w:rsid w:val="007A3D50"/>
    <w:rsid w:val="007A4652"/>
    <w:rsid w:val="007A53C8"/>
    <w:rsid w:val="007B1CB6"/>
    <w:rsid w:val="007B44E0"/>
    <w:rsid w:val="007B4E8A"/>
    <w:rsid w:val="007C5FF4"/>
    <w:rsid w:val="007C7F94"/>
    <w:rsid w:val="007D1FF3"/>
    <w:rsid w:val="007E0116"/>
    <w:rsid w:val="007E1ACF"/>
    <w:rsid w:val="007E579F"/>
    <w:rsid w:val="007E6D26"/>
    <w:rsid w:val="007F237B"/>
    <w:rsid w:val="007F6599"/>
    <w:rsid w:val="007F6C2E"/>
    <w:rsid w:val="0080200C"/>
    <w:rsid w:val="00803E5C"/>
    <w:rsid w:val="008040B2"/>
    <w:rsid w:val="0081048A"/>
    <w:rsid w:val="00813A43"/>
    <w:rsid w:val="0081746A"/>
    <w:rsid w:val="0082645C"/>
    <w:rsid w:val="008273A0"/>
    <w:rsid w:val="00827EE9"/>
    <w:rsid w:val="008310B7"/>
    <w:rsid w:val="00831B36"/>
    <w:rsid w:val="008407B6"/>
    <w:rsid w:val="00841E18"/>
    <w:rsid w:val="008439AF"/>
    <w:rsid w:val="00843AE8"/>
    <w:rsid w:val="00856C5E"/>
    <w:rsid w:val="0085723D"/>
    <w:rsid w:val="008631D2"/>
    <w:rsid w:val="008648B0"/>
    <w:rsid w:val="0086529E"/>
    <w:rsid w:val="00865301"/>
    <w:rsid w:val="00873089"/>
    <w:rsid w:val="00875EA7"/>
    <w:rsid w:val="00885776"/>
    <w:rsid w:val="008908E2"/>
    <w:rsid w:val="008926E5"/>
    <w:rsid w:val="008A1DA8"/>
    <w:rsid w:val="008A2544"/>
    <w:rsid w:val="008A4717"/>
    <w:rsid w:val="008A6471"/>
    <w:rsid w:val="008B0E2A"/>
    <w:rsid w:val="008B33BC"/>
    <w:rsid w:val="008B528B"/>
    <w:rsid w:val="008C5710"/>
    <w:rsid w:val="008C6529"/>
    <w:rsid w:val="008D09CC"/>
    <w:rsid w:val="008D279C"/>
    <w:rsid w:val="008D305A"/>
    <w:rsid w:val="008D30D4"/>
    <w:rsid w:val="008D5B31"/>
    <w:rsid w:val="008D622B"/>
    <w:rsid w:val="008D6C36"/>
    <w:rsid w:val="008E1498"/>
    <w:rsid w:val="008E728A"/>
    <w:rsid w:val="008F3932"/>
    <w:rsid w:val="008F409F"/>
    <w:rsid w:val="008F673E"/>
    <w:rsid w:val="008F763D"/>
    <w:rsid w:val="00903C29"/>
    <w:rsid w:val="009106FE"/>
    <w:rsid w:val="009120E9"/>
    <w:rsid w:val="0091400E"/>
    <w:rsid w:val="00923D24"/>
    <w:rsid w:val="0093212F"/>
    <w:rsid w:val="0093661C"/>
    <w:rsid w:val="009410B4"/>
    <w:rsid w:val="00941BF8"/>
    <w:rsid w:val="00942DA4"/>
    <w:rsid w:val="00945900"/>
    <w:rsid w:val="0095238E"/>
    <w:rsid w:val="00952E86"/>
    <w:rsid w:val="00952F7B"/>
    <w:rsid w:val="00961FCA"/>
    <w:rsid w:val="009630B8"/>
    <w:rsid w:val="009633BD"/>
    <w:rsid w:val="00963B24"/>
    <w:rsid w:val="009731AD"/>
    <w:rsid w:val="00977FCC"/>
    <w:rsid w:val="00982B50"/>
    <w:rsid w:val="00983400"/>
    <w:rsid w:val="00983AA3"/>
    <w:rsid w:val="0098532E"/>
    <w:rsid w:val="009853C8"/>
    <w:rsid w:val="009872CB"/>
    <w:rsid w:val="009A28FC"/>
    <w:rsid w:val="009B0E98"/>
    <w:rsid w:val="009C396C"/>
    <w:rsid w:val="009C6A84"/>
    <w:rsid w:val="009D554C"/>
    <w:rsid w:val="009D7C9B"/>
    <w:rsid w:val="009F319A"/>
    <w:rsid w:val="009F4E33"/>
    <w:rsid w:val="009F67A5"/>
    <w:rsid w:val="009F6EB8"/>
    <w:rsid w:val="009F7743"/>
    <w:rsid w:val="00A05F59"/>
    <w:rsid w:val="00A06902"/>
    <w:rsid w:val="00A10AB4"/>
    <w:rsid w:val="00A10B7B"/>
    <w:rsid w:val="00A10D76"/>
    <w:rsid w:val="00A213B8"/>
    <w:rsid w:val="00A257E0"/>
    <w:rsid w:val="00A32D15"/>
    <w:rsid w:val="00A46782"/>
    <w:rsid w:val="00A50DE4"/>
    <w:rsid w:val="00A62AD8"/>
    <w:rsid w:val="00A706C8"/>
    <w:rsid w:val="00A75BC0"/>
    <w:rsid w:val="00A765FB"/>
    <w:rsid w:val="00A76B2C"/>
    <w:rsid w:val="00AA05E5"/>
    <w:rsid w:val="00AA1442"/>
    <w:rsid w:val="00AA3D7E"/>
    <w:rsid w:val="00AB20ED"/>
    <w:rsid w:val="00AB3E19"/>
    <w:rsid w:val="00AB46F1"/>
    <w:rsid w:val="00AB7198"/>
    <w:rsid w:val="00AB7D64"/>
    <w:rsid w:val="00AC254A"/>
    <w:rsid w:val="00AC3AB2"/>
    <w:rsid w:val="00AC7DD9"/>
    <w:rsid w:val="00AD0FF2"/>
    <w:rsid w:val="00AD2C8F"/>
    <w:rsid w:val="00AD34A9"/>
    <w:rsid w:val="00AD3C7B"/>
    <w:rsid w:val="00AE452C"/>
    <w:rsid w:val="00AF1F58"/>
    <w:rsid w:val="00AF2719"/>
    <w:rsid w:val="00AF31AD"/>
    <w:rsid w:val="00AF5AA5"/>
    <w:rsid w:val="00AF5D23"/>
    <w:rsid w:val="00B063EF"/>
    <w:rsid w:val="00B10B06"/>
    <w:rsid w:val="00B12507"/>
    <w:rsid w:val="00B164D0"/>
    <w:rsid w:val="00B415CB"/>
    <w:rsid w:val="00B5364E"/>
    <w:rsid w:val="00B572B4"/>
    <w:rsid w:val="00B77995"/>
    <w:rsid w:val="00B77A45"/>
    <w:rsid w:val="00B9125E"/>
    <w:rsid w:val="00B91C3A"/>
    <w:rsid w:val="00B934B5"/>
    <w:rsid w:val="00BB5AE2"/>
    <w:rsid w:val="00BB5D89"/>
    <w:rsid w:val="00BC0E28"/>
    <w:rsid w:val="00BD07BF"/>
    <w:rsid w:val="00BE5A1E"/>
    <w:rsid w:val="00BE7772"/>
    <w:rsid w:val="00BF2426"/>
    <w:rsid w:val="00BF387E"/>
    <w:rsid w:val="00BF60F6"/>
    <w:rsid w:val="00BF7790"/>
    <w:rsid w:val="00C045EE"/>
    <w:rsid w:val="00C07D25"/>
    <w:rsid w:val="00C12040"/>
    <w:rsid w:val="00C15CBB"/>
    <w:rsid w:val="00C1695A"/>
    <w:rsid w:val="00C23629"/>
    <w:rsid w:val="00C426FC"/>
    <w:rsid w:val="00C4478C"/>
    <w:rsid w:val="00C47ABB"/>
    <w:rsid w:val="00C57C93"/>
    <w:rsid w:val="00C57C97"/>
    <w:rsid w:val="00C61903"/>
    <w:rsid w:val="00C70782"/>
    <w:rsid w:val="00C82A9C"/>
    <w:rsid w:val="00C8635E"/>
    <w:rsid w:val="00C93735"/>
    <w:rsid w:val="00C94965"/>
    <w:rsid w:val="00C96E98"/>
    <w:rsid w:val="00CA3468"/>
    <w:rsid w:val="00CA784F"/>
    <w:rsid w:val="00CC41A7"/>
    <w:rsid w:val="00CC54EE"/>
    <w:rsid w:val="00CC6037"/>
    <w:rsid w:val="00CC6A21"/>
    <w:rsid w:val="00CD0056"/>
    <w:rsid w:val="00CD1A24"/>
    <w:rsid w:val="00CE0710"/>
    <w:rsid w:val="00CF4AF4"/>
    <w:rsid w:val="00D068C1"/>
    <w:rsid w:val="00D105DF"/>
    <w:rsid w:val="00D161B9"/>
    <w:rsid w:val="00D312F3"/>
    <w:rsid w:val="00D35E3F"/>
    <w:rsid w:val="00D51652"/>
    <w:rsid w:val="00D52089"/>
    <w:rsid w:val="00D53F68"/>
    <w:rsid w:val="00D60D75"/>
    <w:rsid w:val="00D62F5C"/>
    <w:rsid w:val="00D632AD"/>
    <w:rsid w:val="00D64A78"/>
    <w:rsid w:val="00D6606B"/>
    <w:rsid w:val="00D73A58"/>
    <w:rsid w:val="00D760F4"/>
    <w:rsid w:val="00D76D24"/>
    <w:rsid w:val="00D77535"/>
    <w:rsid w:val="00D84127"/>
    <w:rsid w:val="00D93A11"/>
    <w:rsid w:val="00D95523"/>
    <w:rsid w:val="00DA578B"/>
    <w:rsid w:val="00DA7C8C"/>
    <w:rsid w:val="00DB26A7"/>
    <w:rsid w:val="00DC2400"/>
    <w:rsid w:val="00DD124C"/>
    <w:rsid w:val="00DD244C"/>
    <w:rsid w:val="00DD4298"/>
    <w:rsid w:val="00DE2E79"/>
    <w:rsid w:val="00DF1C9C"/>
    <w:rsid w:val="00DF606F"/>
    <w:rsid w:val="00E026EC"/>
    <w:rsid w:val="00E076ED"/>
    <w:rsid w:val="00E26672"/>
    <w:rsid w:val="00E304A3"/>
    <w:rsid w:val="00E32C98"/>
    <w:rsid w:val="00E360D5"/>
    <w:rsid w:val="00E36FED"/>
    <w:rsid w:val="00E41C30"/>
    <w:rsid w:val="00E42070"/>
    <w:rsid w:val="00E4415B"/>
    <w:rsid w:val="00E51D69"/>
    <w:rsid w:val="00E529C0"/>
    <w:rsid w:val="00E532A0"/>
    <w:rsid w:val="00E5508D"/>
    <w:rsid w:val="00E569E3"/>
    <w:rsid w:val="00E624CB"/>
    <w:rsid w:val="00E63A01"/>
    <w:rsid w:val="00E73BEE"/>
    <w:rsid w:val="00E75E2D"/>
    <w:rsid w:val="00E76CAD"/>
    <w:rsid w:val="00E779AE"/>
    <w:rsid w:val="00E837FA"/>
    <w:rsid w:val="00E87568"/>
    <w:rsid w:val="00E92609"/>
    <w:rsid w:val="00E943F6"/>
    <w:rsid w:val="00E94B5F"/>
    <w:rsid w:val="00EA48CC"/>
    <w:rsid w:val="00EA597A"/>
    <w:rsid w:val="00EA6376"/>
    <w:rsid w:val="00EB2167"/>
    <w:rsid w:val="00EB780F"/>
    <w:rsid w:val="00EC392C"/>
    <w:rsid w:val="00EC435B"/>
    <w:rsid w:val="00EC5939"/>
    <w:rsid w:val="00ED04B7"/>
    <w:rsid w:val="00ED0AEE"/>
    <w:rsid w:val="00ED4387"/>
    <w:rsid w:val="00ED68FC"/>
    <w:rsid w:val="00EE0C52"/>
    <w:rsid w:val="00EE1B7F"/>
    <w:rsid w:val="00F00A40"/>
    <w:rsid w:val="00F071DA"/>
    <w:rsid w:val="00F261A4"/>
    <w:rsid w:val="00F3180C"/>
    <w:rsid w:val="00F33906"/>
    <w:rsid w:val="00F345CA"/>
    <w:rsid w:val="00F36242"/>
    <w:rsid w:val="00F44B43"/>
    <w:rsid w:val="00F45CDC"/>
    <w:rsid w:val="00F477D8"/>
    <w:rsid w:val="00F53EDA"/>
    <w:rsid w:val="00F54FD0"/>
    <w:rsid w:val="00F62663"/>
    <w:rsid w:val="00F659B9"/>
    <w:rsid w:val="00F67323"/>
    <w:rsid w:val="00F70B9E"/>
    <w:rsid w:val="00F72564"/>
    <w:rsid w:val="00F73ED6"/>
    <w:rsid w:val="00F80D09"/>
    <w:rsid w:val="00F81D67"/>
    <w:rsid w:val="00F95CE6"/>
    <w:rsid w:val="00F95CF3"/>
    <w:rsid w:val="00F97310"/>
    <w:rsid w:val="00FA4F7E"/>
    <w:rsid w:val="00FB05F6"/>
    <w:rsid w:val="00FC3129"/>
    <w:rsid w:val="00FC7911"/>
    <w:rsid w:val="00FD02BD"/>
    <w:rsid w:val="00FD1D94"/>
    <w:rsid w:val="00FD4ADA"/>
    <w:rsid w:val="00FE4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F30ABB"/>
  <w15:chartTrackingRefBased/>
  <w15:docId w15:val="{6901957D-A2DA-4EAF-88D9-3747D68BC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18"/>
        <w:szCs w:val="18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itolo1">
    <w:name w:val="heading 1"/>
    <w:basedOn w:val="Normale"/>
    <w:link w:val="Titolo1Carattere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itolo2">
    <w:name w:val="heading 2"/>
    <w:basedOn w:val="Normale"/>
    <w:link w:val="Titolo2Carattere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itolo3">
    <w:name w:val="heading 3"/>
    <w:basedOn w:val="Normale"/>
    <w:link w:val="Titolo3Carattere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itolo4">
    <w:name w:val="heading 4"/>
    <w:basedOn w:val="Normale"/>
    <w:link w:val="Titolo4Carattere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itolo5">
    <w:name w:val="heading 5"/>
    <w:basedOn w:val="Normale"/>
    <w:next w:val="Normale"/>
    <w:link w:val="Titolo5Carattere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olo">
    <w:name w:val="Title"/>
    <w:basedOn w:val="Normale"/>
    <w:link w:val="TitoloCarattere"/>
    <w:uiPriority w:val="1"/>
    <w:qFormat/>
    <w:rsid w:val="00675392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92"/>
      <w:szCs w:val="40"/>
    </w:rPr>
  </w:style>
  <w:style w:type="character" w:customStyle="1" w:styleId="TitoloCarattere">
    <w:name w:val="Titolo Carattere"/>
    <w:basedOn w:val="Carpredefinitoparagrafo"/>
    <w:link w:val="Titolo"/>
    <w:uiPriority w:val="1"/>
    <w:rsid w:val="00675392"/>
    <w:rPr>
      <w:rFonts w:asciiTheme="majorHAnsi" w:eastAsia="Times New Roman" w:hAnsiTheme="majorHAnsi" w:cs="Times New Roman"/>
      <w:b/>
      <w:caps/>
      <w:color w:val="FFFFFF" w:themeColor="background1"/>
      <w:sz w:val="92"/>
      <w:szCs w:val="40"/>
    </w:rPr>
  </w:style>
  <w:style w:type="paragraph" w:styleId="Sottotitolo">
    <w:name w:val="Subtitle"/>
    <w:basedOn w:val="Normale"/>
    <w:link w:val="SottotitoloCarattere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ottotitoloCarattere">
    <w:name w:val="Sottotitolo Carattere"/>
    <w:basedOn w:val="Carpredefinitoparagrafo"/>
    <w:link w:val="Sottotito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essunaspaziatura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itolo2Carattere">
    <w:name w:val="Titolo 2 Carattere"/>
    <w:basedOn w:val="Carpredefinitoparagrafo"/>
    <w:link w:val="Tito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itolo3Carattere">
    <w:name w:val="Titolo 3 Carattere"/>
    <w:basedOn w:val="Carpredefinitoparagrafo"/>
    <w:link w:val="Tito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itolo4Carattere">
    <w:name w:val="Titolo 4 Carattere"/>
    <w:basedOn w:val="Carpredefinitoparagrafo"/>
    <w:link w:val="Tito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itolo">
    <w:name w:val="Capitolo"/>
    <w:basedOn w:val="Normale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itolo5Carattere">
    <w:name w:val="Titolo 5 Carattere"/>
    <w:basedOn w:val="Carpredefinitoparagrafo"/>
    <w:link w:val="Tito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5A718F"/>
    <w:pPr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A718F"/>
  </w:style>
  <w:style w:type="paragraph" w:styleId="Pidipagina">
    <w:name w:val="footer"/>
    <w:basedOn w:val="Normale"/>
    <w:link w:val="PidipaginaCarattere"/>
    <w:uiPriority w:val="99"/>
    <w:unhideWhenUsed/>
    <w:rsid w:val="005A718F"/>
    <w:pPr>
      <w:spacing w:line="240" w:lineRule="auto"/>
      <w:jc w:val="center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A718F"/>
  </w:style>
  <w:style w:type="character" w:styleId="Testosegnaposto">
    <w:name w:val="Placeholder Text"/>
    <w:basedOn w:val="Carpredefinitoparagrafo"/>
    <w:uiPriority w:val="99"/>
    <w:semiHidden/>
    <w:rsid w:val="00945900"/>
    <w:rPr>
      <w:color w:val="808080"/>
    </w:rPr>
  </w:style>
  <w:style w:type="paragraph" w:styleId="Paragrafoelenco">
    <w:name w:val="List Paragraph"/>
    <w:basedOn w:val="Normale"/>
    <w:uiPriority w:val="34"/>
    <w:unhideWhenUsed/>
    <w:qFormat/>
    <w:rsid w:val="002E1F4A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2C14C4"/>
    <w:rPr>
      <w:color w:val="93C842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C14C4"/>
    <w:rPr>
      <w:color w:val="605E5C"/>
      <w:shd w:val="clear" w:color="auto" w:fill="E1DFDD"/>
    </w:rPr>
  </w:style>
  <w:style w:type="paragraph" w:styleId="Titolosommario">
    <w:name w:val="TOC Heading"/>
    <w:basedOn w:val="Titolo1"/>
    <w:next w:val="Normale"/>
    <w:uiPriority w:val="39"/>
    <w:unhideWhenUsed/>
    <w:qFormat/>
    <w:rsid w:val="00701809"/>
    <w:pPr>
      <w:keepLines/>
      <w:spacing w:before="240" w:line="259" w:lineRule="auto"/>
      <w:outlineLvl w:val="9"/>
    </w:pPr>
    <w:rPr>
      <w:rFonts w:eastAsiaTheme="majorEastAsia" w:cstheme="majorBidi"/>
      <w:b w:val="0"/>
      <w:color w:val="7A042E" w:themeColor="accent1" w:themeShade="BF"/>
      <w:sz w:val="32"/>
      <w:szCs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23D24"/>
    <w:pPr>
      <w:tabs>
        <w:tab w:val="right" w:leader="dot" w:pos="9592"/>
      </w:tabs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222260"/>
    <w:pPr>
      <w:tabs>
        <w:tab w:val="left" w:pos="720"/>
        <w:tab w:val="right" w:leader="dot" w:pos="9592"/>
      </w:tabs>
      <w:spacing w:after="100"/>
    </w:pPr>
    <w:rPr>
      <w:rFonts w:asciiTheme="majorHAnsi" w:hAnsiTheme="majorHAnsi"/>
      <w:b/>
      <w:bCs/>
      <w:noProof/>
      <w:color w:val="auto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E532A0"/>
    <w:pPr>
      <w:spacing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E532A0"/>
    <w:rPr>
      <w:rFonts w:eastAsiaTheme="minorEastAsia"/>
      <w:color w:val="FFFFFF" w:themeColor="background1"/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E532A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93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meo\AppData\Local\Microsoft\Office\16.0\DTS\it-IT%7b78516618-E7B7-4E07-9996-C8566B3CA403%7d\%7b4D55428F-5511-4B91-896C-3B7B3B5F1F2E%7dtf16392796_win32.dotx" TargetMode="External"/></Relationship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04A060-4F92-4736-8972-3ED65585D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{4D55428F-5511-4B91-896C-3B7B3B5F1F2E}tf16392796_win32.dotx</Template>
  <TotalTime>1262</TotalTime>
  <Pages>16</Pages>
  <Words>3174</Words>
  <Characters>18093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Simeone Cristofaro</dc:creator>
  <cp:keywords/>
  <dc:description/>
  <cp:lastModifiedBy>Simeone Cristofaro</cp:lastModifiedBy>
  <cp:revision>521</cp:revision>
  <dcterms:created xsi:type="dcterms:W3CDTF">2025-02-19T01:01:00Z</dcterms:created>
  <dcterms:modified xsi:type="dcterms:W3CDTF">2025-02-20T20:09:00Z</dcterms:modified>
</cp:coreProperties>
</file>